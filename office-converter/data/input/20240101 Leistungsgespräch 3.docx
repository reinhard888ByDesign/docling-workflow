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2411"/>
        <w:gridCol w:w="1701"/>
        <w:gridCol w:w="3260"/>
      </w:tblGrid>
      <w:tr w:rsidR="00F2312E" w:rsidRPr="00461F3F" w14:paraId="6709DCD8" w14:textId="77777777" w:rsidTr="000B7A65">
        <w:trPr>
          <w:cantSplit/>
          <w:trHeight w:val="1417"/>
        </w:trPr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6709DCD3" w14:textId="77777777" w:rsidR="00F2312E" w:rsidRPr="00461F3F" w:rsidRDefault="00D83E7A">
            <w:pPr>
              <w:widowControl w:val="0"/>
              <w:spacing w:after="480"/>
              <w:rPr>
                <w:rFonts w:ascii="Arial" w:hAnsi="Arial" w:cs="Arial"/>
                <w:b/>
                <w:sz w:val="28"/>
                <w:lang w:val="de-CH"/>
              </w:rPr>
            </w:pPr>
            <w:r w:rsidRPr="00461F3F">
              <w:rPr>
                <w:rFonts w:ascii="Arial" w:hAnsi="Arial" w:cs="Arial"/>
                <w:noProof/>
                <w:color w:val="0000FF"/>
              </w:rPr>
              <w:drawing>
                <wp:inline distT="0" distB="0" distL="0" distR="0" wp14:anchorId="6709DD70" wp14:editId="6709DD71">
                  <wp:extent cx="1526540" cy="993775"/>
                  <wp:effectExtent l="19050" t="0" r="0" b="0"/>
                  <wp:docPr id="1" name="tb_49" descr="Bild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b_49" descr="Bi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540" cy="99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2"/>
            <w:tcBorders>
              <w:bottom w:val="single" w:sz="4" w:space="0" w:color="auto"/>
            </w:tcBorders>
          </w:tcPr>
          <w:p w14:paraId="6709DCD4" w14:textId="5E402615" w:rsidR="00F2312E" w:rsidRPr="00461F3F" w:rsidRDefault="00AC1FCA">
            <w:pPr>
              <w:widowControl w:val="0"/>
              <w:spacing w:after="120"/>
              <w:rPr>
                <w:rFonts w:ascii="Arial" w:hAnsi="Arial" w:cs="Arial"/>
                <w:b/>
                <w:sz w:val="32"/>
                <w:szCs w:val="32"/>
                <w:lang w:val="de-CH"/>
              </w:rPr>
            </w:pPr>
            <w:bookmarkStart w:id="0" w:name="Beurteilungfuer"/>
            <w:r w:rsidRPr="00461F3F">
              <w:rPr>
                <w:rFonts w:ascii="Arial" w:hAnsi="Arial" w:cs="Arial"/>
                <w:b/>
                <w:sz w:val="32"/>
                <w:szCs w:val="32"/>
                <w:lang w:val="de-CH"/>
              </w:rPr>
              <w:t>Mitarbeiter</w:t>
            </w:r>
            <w:bookmarkEnd w:id="0"/>
            <w:r w:rsidR="00816E61" w:rsidRPr="00461F3F">
              <w:rPr>
                <w:rFonts w:ascii="Arial" w:hAnsi="Arial" w:cs="Arial"/>
                <w:b/>
                <w:sz w:val="32"/>
                <w:szCs w:val="32"/>
                <w:lang w:val="de-CH"/>
              </w:rPr>
              <w:t>gespräch</w:t>
            </w:r>
            <w:r w:rsidR="00CF10F0" w:rsidRPr="00461F3F">
              <w:rPr>
                <w:rFonts w:ascii="Arial" w:hAnsi="Arial" w:cs="Arial"/>
                <w:b/>
                <w:sz w:val="32"/>
                <w:szCs w:val="32"/>
                <w:lang w:val="de-CH"/>
              </w:rPr>
              <w:t xml:space="preserve"> </w:t>
            </w:r>
            <w:r w:rsidR="000B7A65">
              <w:rPr>
                <w:rFonts w:ascii="Arial" w:hAnsi="Arial" w:cs="Arial"/>
                <w:b/>
                <w:sz w:val="32"/>
                <w:szCs w:val="32"/>
                <w:lang w:val="de-CH"/>
              </w:rPr>
              <w:t>2013</w:t>
            </w:r>
            <w:r w:rsidR="000B7A65">
              <w:rPr>
                <w:rFonts w:ascii="Arial" w:hAnsi="Arial" w:cs="Arial"/>
                <w:b/>
                <w:sz w:val="32"/>
                <w:szCs w:val="32"/>
                <w:lang w:val="de-CH"/>
              </w:rPr>
              <w:br/>
            </w:r>
            <w:r w:rsidR="00C73F1B" w:rsidRPr="000B7A65">
              <w:rPr>
                <w:rFonts w:ascii="Arial" w:hAnsi="Arial" w:cs="Arial"/>
                <w:i/>
                <w:sz w:val="32"/>
                <w:szCs w:val="32"/>
                <w:lang w:val="de-CH"/>
              </w:rPr>
              <w:t>Leistungs</w:t>
            </w:r>
            <w:r w:rsidR="00C854D9" w:rsidRPr="000B7A65">
              <w:rPr>
                <w:rFonts w:ascii="Arial" w:hAnsi="Arial" w:cs="Arial"/>
                <w:i/>
                <w:sz w:val="32"/>
                <w:szCs w:val="32"/>
                <w:lang w:val="de-CH"/>
              </w:rPr>
              <w:t>gespräch</w:t>
            </w:r>
          </w:p>
          <w:p w14:paraId="6709DCD5" w14:textId="77777777" w:rsidR="00F2312E" w:rsidRPr="00461F3F" w:rsidRDefault="00F2312E">
            <w:pPr>
              <w:widowControl w:val="0"/>
              <w:spacing w:after="120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 xml:space="preserve">Beurteilungsperiode von </w:t>
            </w:r>
            <w:bookmarkStart w:id="1" w:name="Text143"/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r w:rsidR="00DC3D55"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67031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67031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67031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67031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67031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1"/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 xml:space="preserve"> bis </w:t>
            </w:r>
            <w:bookmarkStart w:id="2" w:name="Text144"/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 w:rsidR="00DC3D55"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0B7284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0B7284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0B7284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0B7284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0B7284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8D0758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2"/>
          </w:p>
          <w:p w14:paraId="6709DCD6" w14:textId="77777777" w:rsidR="00320B69" w:rsidRPr="00461F3F" w:rsidRDefault="00320B69">
            <w:pPr>
              <w:widowControl w:val="0"/>
              <w:spacing w:after="120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709DCD7" w14:textId="77777777" w:rsidR="00320B69" w:rsidRPr="00461F3F" w:rsidRDefault="00320B69">
            <w:pPr>
              <w:widowControl w:val="0"/>
              <w:spacing w:after="12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</w:p>
        </w:tc>
      </w:tr>
      <w:tr w:rsidR="00931EBD" w:rsidRPr="00461F3F" w14:paraId="6709DCDD" w14:textId="77777777" w:rsidTr="000B7A65"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09DCD9" w14:textId="77777777" w:rsidR="00931EBD" w:rsidRPr="00461F3F" w:rsidRDefault="00931EBD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bookmarkStart w:id="3" w:name="Name"/>
            <w:bookmarkEnd w:id="3"/>
            <w:r w:rsidRPr="00461F3F">
              <w:rPr>
                <w:rFonts w:ascii="Arial" w:hAnsi="Arial" w:cs="Arial"/>
                <w:sz w:val="22"/>
                <w:szCs w:val="22"/>
              </w:rPr>
              <w:t>Nachname, Vorname</w:t>
            </w:r>
          </w:p>
        </w:tc>
        <w:bookmarkStart w:id="4" w:name="Text138"/>
        <w:tc>
          <w:tcPr>
            <w:tcW w:w="737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09DCDC" w14:textId="7881F3E5" w:rsidR="00931EBD" w:rsidRPr="00461F3F" w:rsidRDefault="00931EBD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4"/>
          </w:p>
        </w:tc>
      </w:tr>
      <w:tr w:rsidR="00C854D9" w:rsidRPr="00461F3F" w14:paraId="6709DCE5" w14:textId="77777777" w:rsidTr="000B7A65">
        <w:tc>
          <w:tcPr>
            <w:tcW w:w="2551" w:type="dxa"/>
            <w:tcBorders>
              <w:top w:val="single" w:sz="4" w:space="0" w:color="auto"/>
            </w:tcBorders>
          </w:tcPr>
          <w:p w14:paraId="6709DCE3" w14:textId="77777777" w:rsidR="00C854D9" w:rsidRPr="00461F3F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</w:rPr>
              <w:t>Ort, Datum</w:t>
            </w:r>
          </w:p>
        </w:tc>
        <w:bookmarkStart w:id="5" w:name="Text142"/>
        <w:tc>
          <w:tcPr>
            <w:tcW w:w="7372" w:type="dxa"/>
            <w:gridSpan w:val="3"/>
            <w:tcBorders>
              <w:top w:val="single" w:sz="4" w:space="0" w:color="auto"/>
            </w:tcBorders>
          </w:tcPr>
          <w:p w14:paraId="6709DCE4" w14:textId="6BDC05C5" w:rsidR="00C854D9" w:rsidRPr="00461F3F" w:rsidRDefault="008D0758" w:rsidP="00C363DD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2"/>
                  <w:enabled/>
                  <w:calcOnExit w:val="0"/>
                  <w:textInput/>
                </w:ffData>
              </w:fldChar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5"/>
            <w:r w:rsidR="00C854D9" w:rsidRPr="00461F3F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2"/>
                  <w:enabled/>
                  <w:calcOnExit w:val="0"/>
                  <w:textInput/>
                </w:ffData>
              </w:fldChar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363DD"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C854D9" w:rsidRPr="00461F3F" w14:paraId="6709DCEA" w14:textId="77777777" w:rsidTr="00C854D9">
        <w:tc>
          <w:tcPr>
            <w:tcW w:w="2551" w:type="dxa"/>
            <w:tcBorders>
              <w:bottom w:val="single" w:sz="4" w:space="0" w:color="auto"/>
            </w:tcBorders>
          </w:tcPr>
          <w:p w14:paraId="6709DCE6" w14:textId="77777777" w:rsidR="00C854D9" w:rsidRPr="00461F3F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</w:rPr>
              <w:t>Gesprächsführer</w:t>
            </w:r>
          </w:p>
        </w:tc>
        <w:bookmarkStart w:id="6" w:name="Text140"/>
        <w:tc>
          <w:tcPr>
            <w:tcW w:w="2411" w:type="dxa"/>
            <w:tcBorders>
              <w:bottom w:val="single" w:sz="4" w:space="0" w:color="auto"/>
            </w:tcBorders>
          </w:tcPr>
          <w:p w14:paraId="6709DCE7" w14:textId="77777777" w:rsidR="00C854D9" w:rsidRPr="00461F3F" w:rsidRDefault="008D0758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6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709DCE8" w14:textId="77777777" w:rsidR="00C854D9" w:rsidRPr="00461F3F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</w:rPr>
              <w:t>Weitere TN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709DCE9" w14:textId="77777777" w:rsidR="00C854D9" w:rsidRPr="00461F3F" w:rsidRDefault="008D0758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C854D9" w:rsidRPr="00461F3F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</w:tbl>
    <w:p w14:paraId="6709DCEB" w14:textId="77777777" w:rsidR="00B664AF" w:rsidRPr="00461F3F" w:rsidRDefault="00B664AF" w:rsidP="009E6191">
      <w:pPr>
        <w:rPr>
          <w:rFonts w:ascii="Arial" w:hAnsi="Arial" w:cs="Arial"/>
          <w:sz w:val="22"/>
          <w:szCs w:val="22"/>
          <w:lang w:val="de-CH"/>
        </w:rPr>
      </w:pPr>
    </w:p>
    <w:p w14:paraId="6709DCEC" w14:textId="77777777" w:rsidR="0098234E" w:rsidRPr="00461F3F" w:rsidRDefault="004018E3" w:rsidP="00911E77">
      <w:pPr>
        <w:pStyle w:val="berschrift1Arial"/>
      </w:pPr>
      <w:r w:rsidRPr="00461F3F">
        <w:t xml:space="preserve">Feedback </w:t>
      </w:r>
      <w:r w:rsidR="0098234E" w:rsidRPr="00461F3F">
        <w:t>Mitarbeiter</w:t>
      </w:r>
      <w:r w:rsidR="006C421E" w:rsidRPr="00461F3F">
        <w:t>/in</w:t>
      </w:r>
      <w:r w:rsidR="00697D11" w:rsidRPr="00461F3F">
        <w:br/>
      </w:r>
    </w:p>
    <w:p w14:paraId="6709DCED" w14:textId="77777777" w:rsidR="00C00993" w:rsidRPr="00461F3F" w:rsidRDefault="00C00993" w:rsidP="00C00993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 w:rsidRPr="00461F3F">
        <w:rPr>
          <w:rFonts w:ascii="Arial" w:hAnsi="Arial" w:cs="Arial"/>
          <w:i/>
          <w:sz w:val="22"/>
          <w:szCs w:val="22"/>
          <w:lang w:val="de-CH"/>
        </w:rPr>
        <w:t>Wie empfindest du dein derzeitiges Aufgabenfeld, bist du zufrieden damit?</w:t>
      </w:r>
    </w:p>
    <w:p w14:paraId="6709DCEE" w14:textId="77777777" w:rsidR="00C00993" w:rsidRPr="00461F3F" w:rsidRDefault="00C00993" w:rsidP="00C00993">
      <w:pPr>
        <w:pStyle w:val="Listenabsatz"/>
        <w:numPr>
          <w:ilvl w:val="0"/>
          <w:numId w:val="33"/>
        </w:numPr>
        <w:rPr>
          <w:rFonts w:ascii="Arial" w:hAnsi="Arial" w:cs="Arial"/>
          <w:sz w:val="22"/>
          <w:szCs w:val="22"/>
          <w:lang w:val="de-CH"/>
        </w:rPr>
      </w:pPr>
    </w:p>
    <w:p w14:paraId="6709DCEF" w14:textId="77777777" w:rsidR="00C00993" w:rsidRPr="00461F3F" w:rsidRDefault="00C00993" w:rsidP="00C00993">
      <w:pPr>
        <w:rPr>
          <w:rFonts w:ascii="Arial" w:hAnsi="Arial" w:cs="Arial"/>
          <w:sz w:val="22"/>
          <w:szCs w:val="22"/>
          <w:lang w:val="de-CH"/>
        </w:rPr>
      </w:pPr>
    </w:p>
    <w:p w14:paraId="6709DCF0" w14:textId="77777777" w:rsidR="00C00993" w:rsidRPr="00461F3F" w:rsidRDefault="00C00993" w:rsidP="00C00993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 w:rsidRPr="00461F3F">
        <w:rPr>
          <w:rFonts w:ascii="Arial" w:hAnsi="Arial" w:cs="Arial"/>
          <w:i/>
          <w:sz w:val="22"/>
          <w:szCs w:val="22"/>
          <w:lang w:val="de-CH"/>
        </w:rPr>
        <w:t>Wie zufrieden bist du mit deiner Führungskraft?</w:t>
      </w:r>
    </w:p>
    <w:p w14:paraId="6709DCF1" w14:textId="77777777" w:rsidR="00C00993" w:rsidRPr="00461F3F" w:rsidRDefault="00C00993" w:rsidP="00C00993">
      <w:pPr>
        <w:pStyle w:val="Listenabsatz"/>
        <w:numPr>
          <w:ilvl w:val="0"/>
          <w:numId w:val="33"/>
        </w:numPr>
        <w:rPr>
          <w:rFonts w:ascii="Arial" w:hAnsi="Arial" w:cs="Arial"/>
          <w:sz w:val="22"/>
          <w:szCs w:val="22"/>
          <w:lang w:val="de-CH"/>
        </w:rPr>
      </w:pPr>
    </w:p>
    <w:p w14:paraId="6709DCF2" w14:textId="77777777" w:rsidR="00C00993" w:rsidRPr="00461F3F" w:rsidRDefault="00C00993" w:rsidP="00C00993">
      <w:pPr>
        <w:rPr>
          <w:rFonts w:ascii="Arial" w:hAnsi="Arial" w:cs="Arial"/>
          <w:sz w:val="22"/>
          <w:szCs w:val="22"/>
          <w:lang w:val="de-CH"/>
        </w:rPr>
      </w:pPr>
    </w:p>
    <w:p w14:paraId="6709DCF3" w14:textId="77777777" w:rsidR="00C00993" w:rsidRPr="00461F3F" w:rsidRDefault="00C00993" w:rsidP="00C00993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 w:rsidRPr="00461F3F">
        <w:rPr>
          <w:rFonts w:ascii="Arial" w:hAnsi="Arial" w:cs="Arial"/>
          <w:i/>
          <w:sz w:val="22"/>
          <w:szCs w:val="22"/>
          <w:lang w:val="de-CH"/>
        </w:rPr>
        <w:t>Wie empfindest du deine aktuellen Arbeitszeiten?</w:t>
      </w:r>
    </w:p>
    <w:p w14:paraId="6709DCF4" w14:textId="77777777" w:rsidR="00C00993" w:rsidRPr="00461F3F" w:rsidRDefault="00C00993" w:rsidP="00C00993">
      <w:pPr>
        <w:pStyle w:val="Listenabsatz"/>
        <w:numPr>
          <w:ilvl w:val="0"/>
          <w:numId w:val="33"/>
        </w:numPr>
        <w:rPr>
          <w:rFonts w:ascii="Arial" w:hAnsi="Arial" w:cs="Arial"/>
          <w:sz w:val="22"/>
          <w:szCs w:val="22"/>
          <w:lang w:val="de-CH"/>
        </w:rPr>
      </w:pPr>
    </w:p>
    <w:p w14:paraId="6709DCF5" w14:textId="77777777" w:rsidR="00C00993" w:rsidRPr="00461F3F" w:rsidRDefault="00C00993" w:rsidP="00C00993">
      <w:pPr>
        <w:rPr>
          <w:rFonts w:ascii="Arial" w:hAnsi="Arial" w:cs="Arial"/>
          <w:sz w:val="22"/>
          <w:szCs w:val="22"/>
          <w:lang w:val="de-CH"/>
        </w:rPr>
      </w:pPr>
    </w:p>
    <w:p w14:paraId="6709DCF6" w14:textId="77777777" w:rsidR="00C00993" w:rsidRPr="00461F3F" w:rsidRDefault="00C00993" w:rsidP="00C00993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 w:rsidRPr="00461F3F">
        <w:rPr>
          <w:rFonts w:ascii="Arial" w:hAnsi="Arial" w:cs="Arial"/>
          <w:i/>
          <w:sz w:val="22"/>
          <w:szCs w:val="22"/>
          <w:lang w:val="de-CH"/>
        </w:rPr>
        <w:t>Wie bewertest du die Stimmung in deinem Team (intern/extern)?</w:t>
      </w:r>
    </w:p>
    <w:p w14:paraId="6709DCF7" w14:textId="77777777" w:rsidR="00C00993" w:rsidRPr="00461F3F" w:rsidRDefault="00C00993" w:rsidP="00C00993">
      <w:pPr>
        <w:pStyle w:val="Listenabsatz"/>
        <w:numPr>
          <w:ilvl w:val="0"/>
          <w:numId w:val="33"/>
        </w:numPr>
        <w:rPr>
          <w:rFonts w:ascii="Arial" w:hAnsi="Arial" w:cs="Arial"/>
          <w:sz w:val="22"/>
          <w:szCs w:val="22"/>
          <w:lang w:val="de-CH"/>
        </w:rPr>
      </w:pPr>
    </w:p>
    <w:p w14:paraId="6709DCF8" w14:textId="77777777" w:rsidR="00C00993" w:rsidRPr="00461F3F" w:rsidRDefault="00C00993" w:rsidP="00C00993">
      <w:pPr>
        <w:rPr>
          <w:rFonts w:ascii="Arial" w:hAnsi="Arial" w:cs="Arial"/>
          <w:sz w:val="22"/>
          <w:szCs w:val="22"/>
          <w:lang w:val="de-CH"/>
        </w:rPr>
      </w:pPr>
    </w:p>
    <w:p w14:paraId="6709DCF9" w14:textId="77777777" w:rsidR="00C00993" w:rsidRPr="00461F3F" w:rsidRDefault="00C00993" w:rsidP="00C00993">
      <w:pPr>
        <w:spacing w:after="60"/>
        <w:rPr>
          <w:rFonts w:ascii="Arial" w:hAnsi="Arial" w:cs="Arial"/>
          <w:i/>
          <w:sz w:val="22"/>
          <w:szCs w:val="22"/>
          <w:lang w:val="de-CH"/>
        </w:rPr>
      </w:pPr>
      <w:r w:rsidRPr="00461F3F">
        <w:rPr>
          <w:rFonts w:ascii="Arial" w:hAnsi="Arial" w:cs="Arial"/>
          <w:i/>
          <w:sz w:val="22"/>
          <w:szCs w:val="22"/>
          <w:lang w:val="de-CH"/>
        </w:rPr>
        <w:t>Wo siehst du für deine derzeitige Situation Änderungsbedarf?</w:t>
      </w:r>
    </w:p>
    <w:p w14:paraId="6709DCFA" w14:textId="77777777" w:rsidR="00B664AF" w:rsidRPr="00461F3F" w:rsidRDefault="00B664AF" w:rsidP="00C00993">
      <w:pPr>
        <w:pStyle w:val="Listenabsatz"/>
        <w:numPr>
          <w:ilvl w:val="0"/>
          <w:numId w:val="33"/>
        </w:numPr>
        <w:rPr>
          <w:rFonts w:ascii="Arial" w:hAnsi="Arial" w:cs="Arial"/>
          <w:sz w:val="22"/>
          <w:szCs w:val="22"/>
          <w:lang w:val="de-CH"/>
        </w:rPr>
      </w:pPr>
    </w:p>
    <w:p w14:paraId="6709DCFB" w14:textId="77777777" w:rsidR="00B2770B" w:rsidRPr="00461F3F" w:rsidRDefault="00D17235" w:rsidP="002F17A6">
      <w:pPr>
        <w:pStyle w:val="berschrift1Arial"/>
      </w:pPr>
      <w:r w:rsidRPr="00461F3F">
        <w:t>Leistungs</w:t>
      </w:r>
      <w:r w:rsidR="00F2312E" w:rsidRPr="00461F3F">
        <w:t>beurteilung</w:t>
      </w:r>
    </w:p>
    <w:p w14:paraId="6709DCFC" w14:textId="56DACEE5" w:rsidR="0034635F" w:rsidRPr="00461F3F" w:rsidRDefault="000B7A65" w:rsidP="00B2770B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18"/>
          <w:szCs w:val="22"/>
          <w:lang w:val="de-CH"/>
        </w:rPr>
        <w:br/>
      </w:r>
      <w:r w:rsidR="00225A21" w:rsidRPr="000B7A65">
        <w:rPr>
          <w:rFonts w:ascii="Arial" w:hAnsi="Arial" w:cs="Arial"/>
          <w:i/>
          <w:sz w:val="18"/>
          <w:szCs w:val="22"/>
          <w:lang w:val="de-CH"/>
        </w:rPr>
        <w:t>Bitte gleicht die Selbst- und Fremdeinschätzung der erbrachten Leistung zusammen ab und dokumentiert diese, auch abwe</w:t>
      </w:r>
      <w:r w:rsidR="00225A21" w:rsidRPr="000B7A65">
        <w:rPr>
          <w:rFonts w:ascii="Arial" w:hAnsi="Arial" w:cs="Arial"/>
          <w:i/>
          <w:sz w:val="18"/>
          <w:szCs w:val="22"/>
          <w:lang w:val="de-CH"/>
        </w:rPr>
        <w:t>i</w:t>
      </w:r>
      <w:r w:rsidR="00225A21" w:rsidRPr="000B7A65">
        <w:rPr>
          <w:rFonts w:ascii="Arial" w:hAnsi="Arial" w:cs="Arial"/>
          <w:i/>
          <w:sz w:val="18"/>
          <w:szCs w:val="22"/>
          <w:lang w:val="de-CH"/>
        </w:rPr>
        <w:t xml:space="preserve">chende Einschätzungen. </w:t>
      </w:r>
      <w:r w:rsidR="002F17A6" w:rsidRPr="000B7A65">
        <w:rPr>
          <w:rFonts w:ascii="Arial" w:hAnsi="Arial" w:cs="Arial"/>
          <w:i/>
          <w:sz w:val="18"/>
          <w:szCs w:val="22"/>
          <w:lang w:val="de-CH"/>
        </w:rPr>
        <w:t>Die Beurteilung erfolgt über den Erfüllungsgrad mit übere</w:t>
      </w:r>
      <w:r w:rsidR="00225A21" w:rsidRPr="000B7A65">
        <w:rPr>
          <w:rFonts w:ascii="Arial" w:hAnsi="Arial" w:cs="Arial"/>
          <w:i/>
          <w:sz w:val="18"/>
          <w:szCs w:val="22"/>
          <w:lang w:val="de-CH"/>
        </w:rPr>
        <w:t>r</w:t>
      </w:r>
      <w:r w:rsidR="002F17A6" w:rsidRPr="000B7A65">
        <w:rPr>
          <w:rFonts w:ascii="Arial" w:hAnsi="Arial" w:cs="Arial"/>
          <w:i/>
          <w:sz w:val="18"/>
          <w:szCs w:val="22"/>
          <w:lang w:val="de-CH"/>
        </w:rPr>
        <w:t>füllt/erfüllt/</w:t>
      </w:r>
      <w:r w:rsidR="00225A21" w:rsidRPr="000B7A65">
        <w:rPr>
          <w:rFonts w:ascii="Arial" w:hAnsi="Arial" w:cs="Arial"/>
          <w:i/>
          <w:sz w:val="18"/>
          <w:szCs w:val="22"/>
          <w:lang w:val="de-CH"/>
        </w:rPr>
        <w:t xml:space="preserve"> </w:t>
      </w:r>
      <w:r w:rsidR="002F17A6" w:rsidRPr="000B7A65">
        <w:rPr>
          <w:rFonts w:ascii="Arial" w:hAnsi="Arial" w:cs="Arial"/>
          <w:i/>
          <w:sz w:val="18"/>
          <w:szCs w:val="22"/>
          <w:lang w:val="de-CH"/>
        </w:rPr>
        <w:t>teilerfüllt gemessen an den Anforderungen des Karrierelevel</w:t>
      </w:r>
      <w:r w:rsidR="006C7992" w:rsidRPr="000B7A65">
        <w:rPr>
          <w:rFonts w:ascii="Arial" w:hAnsi="Arial" w:cs="Arial"/>
          <w:i/>
          <w:sz w:val="18"/>
          <w:szCs w:val="22"/>
          <w:lang w:val="de-CH"/>
        </w:rPr>
        <w:t xml:space="preserve"> </w:t>
      </w:r>
      <w:r w:rsidR="00580B92" w:rsidRPr="000B7A65">
        <w:rPr>
          <w:rFonts w:ascii="Arial" w:hAnsi="Arial" w:cs="Arial"/>
          <w:i/>
          <w:sz w:val="18"/>
          <w:szCs w:val="22"/>
          <w:lang w:val="de-CH"/>
        </w:rPr>
        <w:t>(siehe Karrieremodell)</w:t>
      </w:r>
      <w:r w:rsidR="002F17A6" w:rsidRPr="000B7A65">
        <w:rPr>
          <w:rFonts w:ascii="Arial" w:hAnsi="Arial" w:cs="Arial"/>
          <w:i/>
          <w:sz w:val="18"/>
          <w:szCs w:val="22"/>
          <w:lang w:val="de-CH"/>
        </w:rPr>
        <w:t>.</w:t>
      </w:r>
      <w:r w:rsidR="0034635F" w:rsidRPr="00461F3F">
        <w:rPr>
          <w:rFonts w:ascii="Arial" w:hAnsi="Arial" w:cs="Arial"/>
          <w:i/>
          <w:sz w:val="22"/>
          <w:szCs w:val="22"/>
          <w:lang w:val="de-CH"/>
        </w:rPr>
        <w:br/>
      </w:r>
    </w:p>
    <w:tbl>
      <w:tblPr>
        <w:tblW w:w="9783" w:type="dxa"/>
        <w:tblInd w:w="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8"/>
        <w:gridCol w:w="5245"/>
        <w:gridCol w:w="283"/>
        <w:gridCol w:w="284"/>
        <w:gridCol w:w="283"/>
      </w:tblGrid>
      <w:tr w:rsidR="002C3507" w:rsidRPr="00461F3F" w14:paraId="6709DD02" w14:textId="77777777" w:rsidTr="003B14DE">
        <w:trPr>
          <w:cantSplit/>
          <w:tblHeader/>
        </w:trPr>
        <w:tc>
          <w:tcPr>
            <w:tcW w:w="3688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6709DCFD" w14:textId="77777777" w:rsidR="002C3507" w:rsidRPr="00461F3F" w:rsidRDefault="002C3507" w:rsidP="002F17A6">
            <w:pPr>
              <w:widowControl w:val="0"/>
              <w:spacing w:before="120" w:after="120"/>
              <w:rPr>
                <w:rFonts w:ascii="Arial" w:hAnsi="Arial" w:cs="Arial"/>
                <w:b/>
                <w:sz w:val="24"/>
                <w:szCs w:val="24"/>
                <w:lang w:val="de-CH"/>
              </w:rPr>
            </w:pPr>
            <w:bookmarkStart w:id="7" w:name="stellung"/>
            <w:bookmarkEnd w:id="7"/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t xml:space="preserve">Aufgabe </w:t>
            </w:r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br/>
            </w:r>
            <w:r w:rsidRPr="00461F3F">
              <w:rPr>
                <w:rFonts w:ascii="Arial" w:hAnsi="Arial" w:cs="Arial"/>
                <w:i/>
                <w:sz w:val="16"/>
                <w:szCs w:val="16"/>
                <w:lang w:val="de-CH"/>
              </w:rPr>
              <w:t>(Beschreibung bezogen auf den Bewertungszei</w:t>
            </w:r>
            <w:r w:rsidRPr="00461F3F">
              <w:rPr>
                <w:rFonts w:ascii="Arial" w:hAnsi="Arial" w:cs="Arial"/>
                <w:i/>
                <w:sz w:val="16"/>
                <w:szCs w:val="16"/>
                <w:lang w:val="de-CH"/>
              </w:rPr>
              <w:t>t</w:t>
            </w:r>
            <w:r w:rsidRPr="00461F3F">
              <w:rPr>
                <w:rFonts w:ascii="Arial" w:hAnsi="Arial" w:cs="Arial"/>
                <w:i/>
                <w:sz w:val="16"/>
                <w:szCs w:val="16"/>
                <w:lang w:val="de-CH"/>
              </w:rPr>
              <w:t>raum)</w:t>
            </w:r>
          </w:p>
        </w:tc>
        <w:tc>
          <w:tcPr>
            <w:tcW w:w="5245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6709DCFE" w14:textId="1DFFCEB9" w:rsidR="002C3507" w:rsidRPr="00461F3F" w:rsidRDefault="002C3507" w:rsidP="00337F59">
            <w:pPr>
              <w:widowControl w:val="0"/>
              <w:tabs>
                <w:tab w:val="left" w:pos="3810"/>
              </w:tabs>
              <w:spacing w:before="120" w:after="120"/>
              <w:rPr>
                <w:rFonts w:ascii="Arial" w:hAnsi="Arial" w:cs="Arial"/>
                <w:b/>
                <w:sz w:val="24"/>
                <w:szCs w:val="24"/>
                <w:vertAlign w:val="superscript"/>
                <w:lang w:val="de-CH"/>
              </w:rPr>
            </w:pPr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t xml:space="preserve">Ausführung </w:t>
            </w:r>
            <w:r w:rsidR="00337F59">
              <w:rPr>
                <w:rFonts w:ascii="Arial" w:hAnsi="Arial" w:cs="Arial"/>
                <w:b/>
                <w:sz w:val="24"/>
                <w:szCs w:val="24"/>
                <w:lang w:val="de-CH"/>
              </w:rPr>
              <w:tab/>
            </w:r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br/>
            </w:r>
            <w:r w:rsidRPr="00461F3F">
              <w:rPr>
                <w:rFonts w:ascii="Arial" w:hAnsi="Arial" w:cs="Arial"/>
                <w:i/>
                <w:sz w:val="16"/>
                <w:szCs w:val="16"/>
                <w:lang w:val="de-CH"/>
              </w:rPr>
              <w:t>(Zeit, Umfang, Budget, Qualität)</w:t>
            </w: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6709DCFF" w14:textId="77777777" w:rsidR="002C3507" w:rsidRPr="00461F3F" w:rsidRDefault="002C3507" w:rsidP="002C3507">
            <w:pPr>
              <w:widowControl w:val="0"/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  <w:lang w:val="de-CH"/>
              </w:rPr>
            </w:pPr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t>Ü</w:t>
            </w: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6709DD00" w14:textId="77777777" w:rsidR="002C3507" w:rsidRPr="00461F3F" w:rsidRDefault="002C3507" w:rsidP="002C3507">
            <w:pPr>
              <w:widowControl w:val="0"/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  <w:lang w:val="de-CH"/>
              </w:rPr>
            </w:pPr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t>E</w:t>
            </w: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6709DD01" w14:textId="77777777" w:rsidR="002C3507" w:rsidRPr="00461F3F" w:rsidRDefault="002C3507" w:rsidP="002C3507">
            <w:pPr>
              <w:widowControl w:val="0"/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  <w:lang w:val="de-CH"/>
              </w:rPr>
            </w:pPr>
            <w:r w:rsidRPr="00461F3F">
              <w:rPr>
                <w:rFonts w:ascii="Arial" w:hAnsi="Arial" w:cs="Arial"/>
                <w:b/>
                <w:sz w:val="24"/>
                <w:szCs w:val="24"/>
                <w:lang w:val="de-CH"/>
              </w:rPr>
              <w:t>T</w:t>
            </w:r>
          </w:p>
        </w:tc>
      </w:tr>
      <w:tr w:rsidR="002C3507" w:rsidRPr="00461F3F" w14:paraId="6709DD0B" w14:textId="77777777" w:rsidTr="003B14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3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03" w14:textId="77777777" w:rsidR="002C3507" w:rsidRPr="00461F3F" w:rsidRDefault="002C3507" w:rsidP="000064F8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i/>
                <w:sz w:val="22"/>
                <w:szCs w:val="22"/>
                <w:lang w:val="de-CH"/>
              </w:rPr>
              <w:t>Kurze Aufgabenbeschreibung</w:t>
            </w:r>
          </w:p>
          <w:p w14:paraId="6709DD04" w14:textId="77777777" w:rsidR="002C3507" w:rsidRDefault="002C3507" w:rsidP="00F925A2">
            <w:pPr>
              <w:pStyle w:val="Listenabsatz"/>
              <w:widowControl w:val="0"/>
              <w:spacing w:before="60" w:after="60"/>
              <w:ind w:left="236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</w:p>
          <w:p w14:paraId="6709DD06" w14:textId="3C2567C7" w:rsidR="002C3507" w:rsidRPr="00AC5913" w:rsidRDefault="002C3507" w:rsidP="00AC5913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r w:rsidRPr="00AC5913">
              <w:rPr>
                <w:rFonts w:ascii="Arial" w:hAnsi="Arial" w:cs="Arial"/>
                <w:i/>
                <w:sz w:val="22"/>
                <w:szCs w:val="22"/>
                <w:lang w:val="de-CH"/>
              </w:rPr>
              <w:t xml:space="preserve"> </w:t>
            </w:r>
          </w:p>
        </w:tc>
        <w:tc>
          <w:tcPr>
            <w:tcW w:w="524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07" w14:textId="77777777" w:rsidR="002C3507" w:rsidRPr="00461F3F" w:rsidRDefault="002C3507" w:rsidP="00F27A1E">
            <w:pPr>
              <w:spacing w:before="60" w:after="6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Kurze Beschreibung der Aufgabenerfüllung hinsich</w:t>
            </w:r>
            <w:r>
              <w:rPr>
                <w:rFonts w:ascii="Arial" w:hAnsi="Arial" w:cs="Arial"/>
                <w:i/>
                <w:sz w:val="22"/>
                <w:szCs w:val="22"/>
              </w:rPr>
              <w:t>t</w:t>
            </w:r>
            <w:r>
              <w:rPr>
                <w:rFonts w:ascii="Arial" w:hAnsi="Arial" w:cs="Arial"/>
                <w:i/>
                <w:sz w:val="22"/>
                <w:szCs w:val="22"/>
              </w:rPr>
              <w:t>lich Zeit, Umfang, Budget und Qualität.</w:t>
            </w: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08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09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0A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2C3507" w:rsidRPr="00461F3F" w14:paraId="6709DD14" w14:textId="77777777" w:rsidTr="003B14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3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0C" w14:textId="77777777" w:rsidR="002C3507" w:rsidRPr="00461F3F" w:rsidRDefault="002C3507" w:rsidP="002C3507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bookmarkStart w:id="8" w:name="FF1"/>
            <w:bookmarkEnd w:id="8"/>
            <w:r>
              <w:rPr>
                <w:rFonts w:ascii="Arial" w:hAnsi="Arial" w:cs="Arial"/>
                <w:i/>
                <w:sz w:val="22"/>
                <w:szCs w:val="22"/>
                <w:lang w:val="de-CH"/>
              </w:rPr>
              <w:t>Kurze Aufgabenbeschreibung</w:t>
            </w:r>
          </w:p>
          <w:p w14:paraId="6709DD0D" w14:textId="77777777" w:rsidR="002C3507" w:rsidRDefault="002C3507" w:rsidP="002C3507">
            <w:pPr>
              <w:pStyle w:val="Listenabsatz"/>
              <w:widowControl w:val="0"/>
              <w:spacing w:before="60" w:after="60"/>
              <w:ind w:left="236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</w:p>
          <w:p w14:paraId="6709DD0F" w14:textId="0DDAF173" w:rsidR="002C3507" w:rsidRPr="00AC5913" w:rsidRDefault="002C3507" w:rsidP="00AC5913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r w:rsidRPr="00AC5913">
              <w:rPr>
                <w:rFonts w:ascii="Arial" w:hAnsi="Arial" w:cs="Arial"/>
                <w:i/>
                <w:sz w:val="22"/>
                <w:szCs w:val="22"/>
                <w:lang w:val="de-CH"/>
              </w:rPr>
              <w:t xml:space="preserve"> </w:t>
            </w:r>
          </w:p>
        </w:tc>
        <w:tc>
          <w:tcPr>
            <w:tcW w:w="524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10" w14:textId="77777777" w:rsidR="002C3507" w:rsidRPr="00461F3F" w:rsidRDefault="002C3507" w:rsidP="002C3507">
            <w:pPr>
              <w:spacing w:before="60" w:after="6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Kurze Beschreibung der Aufgabenerfüllung hinsich</w:t>
            </w:r>
            <w:r>
              <w:rPr>
                <w:rFonts w:ascii="Arial" w:hAnsi="Arial" w:cs="Arial"/>
                <w:i/>
                <w:sz w:val="22"/>
                <w:szCs w:val="22"/>
              </w:rPr>
              <w:t>t</w:t>
            </w:r>
            <w:r>
              <w:rPr>
                <w:rFonts w:ascii="Arial" w:hAnsi="Arial" w:cs="Arial"/>
                <w:i/>
                <w:sz w:val="22"/>
                <w:szCs w:val="22"/>
              </w:rPr>
              <w:t>lich Zeit, Umfang, Budget und Qualität.</w:t>
            </w: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11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12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13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2C3507" w:rsidRPr="00461F3F" w14:paraId="6709DD1D" w14:textId="77777777" w:rsidTr="003B14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36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09DD15" w14:textId="77777777" w:rsidR="002C3507" w:rsidRPr="00461F3F" w:rsidRDefault="002C3507" w:rsidP="002C3507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bookmarkStart w:id="9" w:name="F01"/>
            <w:bookmarkEnd w:id="9"/>
            <w:r>
              <w:rPr>
                <w:rFonts w:ascii="Arial" w:hAnsi="Arial" w:cs="Arial"/>
                <w:i/>
                <w:sz w:val="22"/>
                <w:szCs w:val="22"/>
                <w:lang w:val="de-CH"/>
              </w:rPr>
              <w:t>Kurze Aufgabenbeschreibung</w:t>
            </w:r>
          </w:p>
          <w:p w14:paraId="6709DD16" w14:textId="77777777" w:rsidR="002C3507" w:rsidRDefault="002C3507" w:rsidP="002C3507">
            <w:pPr>
              <w:pStyle w:val="Listenabsatz"/>
              <w:widowControl w:val="0"/>
              <w:spacing w:before="60" w:after="60"/>
              <w:ind w:left="236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</w:p>
          <w:p w14:paraId="6709DD18" w14:textId="0DB9EA89" w:rsidR="002C3507" w:rsidRPr="00AC5913" w:rsidRDefault="002C3507" w:rsidP="00AC5913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r w:rsidRPr="00AC5913">
              <w:rPr>
                <w:rFonts w:ascii="Arial" w:hAnsi="Arial" w:cs="Arial"/>
                <w:i/>
                <w:sz w:val="22"/>
                <w:szCs w:val="22"/>
                <w:lang w:val="de-CH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09DD19" w14:textId="77777777" w:rsidR="002C3507" w:rsidRPr="00461F3F" w:rsidRDefault="002C3507" w:rsidP="002C3507">
            <w:pPr>
              <w:spacing w:before="60" w:after="6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Kurze Beschreibung der Aufgabenerfüllung hinsich</w:t>
            </w:r>
            <w:r>
              <w:rPr>
                <w:rFonts w:ascii="Arial" w:hAnsi="Arial" w:cs="Arial"/>
                <w:i/>
                <w:sz w:val="22"/>
                <w:szCs w:val="22"/>
              </w:rPr>
              <w:t>t</w:t>
            </w:r>
            <w:r>
              <w:rPr>
                <w:rFonts w:ascii="Arial" w:hAnsi="Arial" w:cs="Arial"/>
                <w:i/>
                <w:sz w:val="22"/>
                <w:szCs w:val="22"/>
              </w:rPr>
              <w:t>lich Zeit, Umfang, Budget und Qualität.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09DD1A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09DD1B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09DD1C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  <w:tr w:rsidR="002C3507" w:rsidRPr="00461F3F" w14:paraId="6709DD26" w14:textId="77777777" w:rsidTr="003B14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3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1E" w14:textId="77777777" w:rsidR="002C3507" w:rsidRPr="00461F3F" w:rsidRDefault="002C3507" w:rsidP="002C3507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bookmarkStart w:id="10" w:name="F04"/>
            <w:bookmarkStart w:id="11" w:name="FF2"/>
            <w:bookmarkStart w:id="12" w:name="FF3"/>
            <w:bookmarkEnd w:id="10"/>
            <w:bookmarkEnd w:id="11"/>
            <w:bookmarkEnd w:id="12"/>
            <w:r>
              <w:rPr>
                <w:rFonts w:ascii="Arial" w:hAnsi="Arial" w:cs="Arial"/>
                <w:i/>
                <w:sz w:val="22"/>
                <w:szCs w:val="22"/>
                <w:lang w:val="de-CH"/>
              </w:rPr>
              <w:lastRenderedPageBreak/>
              <w:t>Kurze Aufgabenbeschreibung</w:t>
            </w:r>
          </w:p>
          <w:p w14:paraId="6709DD1F" w14:textId="77777777" w:rsidR="002C3507" w:rsidRDefault="002C3507" w:rsidP="002C3507">
            <w:pPr>
              <w:pStyle w:val="Listenabsatz"/>
              <w:widowControl w:val="0"/>
              <w:spacing w:before="60" w:after="60"/>
              <w:ind w:left="236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</w:p>
          <w:p w14:paraId="6709DD21" w14:textId="57B5AF1E" w:rsidR="002C3507" w:rsidRPr="00AC5913" w:rsidRDefault="002C3507" w:rsidP="00AC5913">
            <w:pPr>
              <w:widowControl w:val="0"/>
              <w:spacing w:before="60" w:after="60"/>
              <w:rPr>
                <w:rFonts w:ascii="Arial" w:hAnsi="Arial" w:cs="Arial"/>
                <w:i/>
                <w:sz w:val="22"/>
                <w:szCs w:val="22"/>
                <w:lang w:val="de-CH"/>
              </w:rPr>
            </w:pPr>
            <w:r w:rsidRPr="00AC5913">
              <w:rPr>
                <w:rFonts w:ascii="Arial" w:hAnsi="Arial" w:cs="Arial"/>
                <w:i/>
                <w:sz w:val="22"/>
                <w:szCs w:val="22"/>
                <w:lang w:val="de-CH"/>
              </w:rPr>
              <w:t xml:space="preserve">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22" w14:textId="77777777" w:rsidR="002C3507" w:rsidRPr="00461F3F" w:rsidRDefault="002C3507" w:rsidP="002C3507">
            <w:pPr>
              <w:spacing w:before="60" w:after="6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Kurze Beschreibung der Aufgabenerfüllung hinsich</w:t>
            </w:r>
            <w:r>
              <w:rPr>
                <w:rFonts w:ascii="Arial" w:hAnsi="Arial" w:cs="Arial"/>
                <w:i/>
                <w:sz w:val="22"/>
                <w:szCs w:val="22"/>
              </w:rPr>
              <w:t>t</w:t>
            </w:r>
            <w:r>
              <w:rPr>
                <w:rFonts w:ascii="Arial" w:hAnsi="Arial" w:cs="Arial"/>
                <w:i/>
                <w:sz w:val="22"/>
                <w:szCs w:val="22"/>
              </w:rPr>
              <w:t>lich Zeit, Umfang, Budget und Qualität.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23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24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D25" w14:textId="77777777" w:rsidR="002C3507" w:rsidRPr="00461F3F" w:rsidRDefault="002C3507" w:rsidP="002C3507">
            <w:pPr>
              <w:widowControl w:val="0"/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FORMCHECKBOX </w:instrText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</w:r>
            <w:r w:rsidR="00447163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Pr="00461F3F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</w:p>
        </w:tc>
      </w:tr>
    </w:tbl>
    <w:p w14:paraId="6709DD27" w14:textId="77777777" w:rsidR="00987F18" w:rsidRDefault="0007055F" w:rsidP="00064093">
      <w:pPr>
        <w:widowControl w:val="0"/>
        <w:tabs>
          <w:tab w:val="left" w:pos="1702"/>
        </w:tabs>
        <w:spacing w:before="480"/>
        <w:rPr>
          <w:rFonts w:ascii="Arial" w:hAnsi="Arial" w:cs="Arial"/>
          <w:sz w:val="16"/>
          <w:szCs w:val="16"/>
          <w:lang w:val="de-CH"/>
        </w:rPr>
      </w:pPr>
      <w:bookmarkStart w:id="13" w:name="F17"/>
      <w:bookmarkStart w:id="14" w:name="FF7"/>
      <w:bookmarkStart w:id="15" w:name="F48"/>
      <w:bookmarkStart w:id="16" w:name="OLE_LINK1"/>
      <w:bookmarkStart w:id="17" w:name="OLE_LINK2"/>
      <w:bookmarkEnd w:id="13"/>
      <w:bookmarkEnd w:id="14"/>
      <w:bookmarkEnd w:id="15"/>
      <w:r w:rsidRPr="00461F3F">
        <w:rPr>
          <w:rFonts w:ascii="Arial" w:hAnsi="Arial" w:cs="Arial"/>
          <w:sz w:val="16"/>
          <w:szCs w:val="16"/>
          <w:lang w:val="de-CH"/>
        </w:rPr>
        <w:t>Beurteilungsstufen:</w:t>
      </w:r>
      <w:r w:rsidRPr="00461F3F">
        <w:rPr>
          <w:rFonts w:ascii="Arial" w:hAnsi="Arial" w:cs="Arial"/>
          <w:sz w:val="16"/>
          <w:szCs w:val="16"/>
          <w:lang w:val="de-CH"/>
        </w:rPr>
        <w:tab/>
      </w:r>
      <w:r w:rsidR="00F2312E" w:rsidRPr="00461F3F">
        <w:rPr>
          <w:rFonts w:ascii="Arial" w:hAnsi="Arial" w:cs="Arial"/>
          <w:sz w:val="16"/>
          <w:szCs w:val="16"/>
          <w:lang w:val="de-CH"/>
        </w:rPr>
        <w:t xml:space="preserve">Ü </w:t>
      </w:r>
      <w:r w:rsidRPr="00461F3F">
        <w:rPr>
          <w:rFonts w:ascii="Arial" w:hAnsi="Arial" w:cs="Arial"/>
          <w:sz w:val="16"/>
          <w:szCs w:val="16"/>
          <w:lang w:val="de-CH"/>
        </w:rPr>
        <w:tab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</w:r>
      <w:r w:rsidR="00F2312E" w:rsidRPr="00461F3F">
        <w:rPr>
          <w:rFonts w:ascii="Arial" w:hAnsi="Arial" w:cs="Arial"/>
          <w:sz w:val="16"/>
          <w:szCs w:val="16"/>
          <w:lang w:val="de-CH"/>
        </w:rPr>
        <w:t xml:space="preserve">= </w:t>
      </w:r>
      <w:r w:rsidR="00D96032" w:rsidRPr="00461F3F">
        <w:rPr>
          <w:rFonts w:ascii="Arial" w:hAnsi="Arial" w:cs="Arial"/>
          <w:sz w:val="16"/>
          <w:szCs w:val="16"/>
          <w:lang w:val="de-CH"/>
        </w:rPr>
        <w:t xml:space="preserve">Mitarbeiter </w:t>
      </w:r>
      <w:r w:rsidR="00F2312E" w:rsidRPr="00461F3F">
        <w:rPr>
          <w:rFonts w:ascii="Arial" w:hAnsi="Arial" w:cs="Arial"/>
          <w:sz w:val="16"/>
          <w:szCs w:val="16"/>
          <w:lang w:val="de-CH"/>
        </w:rPr>
        <w:t>übertrifft die Anforderungen</w:t>
      </w:r>
      <w:r w:rsidR="00001555" w:rsidRPr="00461F3F">
        <w:rPr>
          <w:rFonts w:ascii="Arial" w:hAnsi="Arial" w:cs="Arial"/>
          <w:sz w:val="16"/>
          <w:szCs w:val="16"/>
          <w:lang w:val="de-CH"/>
        </w:rPr>
        <w:t xml:space="preserve"> gem. </w:t>
      </w:r>
      <w:r w:rsidR="002F17A6" w:rsidRPr="00461F3F">
        <w:rPr>
          <w:rFonts w:ascii="Arial" w:hAnsi="Arial" w:cs="Arial"/>
          <w:sz w:val="16"/>
          <w:szCs w:val="16"/>
          <w:lang w:val="de-CH"/>
        </w:rPr>
        <w:t xml:space="preserve">Aufgabenstellung </w:t>
      </w:r>
      <w:r w:rsidRPr="00461F3F">
        <w:rPr>
          <w:rFonts w:ascii="Arial" w:hAnsi="Arial" w:cs="Arial"/>
          <w:sz w:val="16"/>
          <w:szCs w:val="16"/>
          <w:lang w:val="de-CH"/>
        </w:rPr>
        <w:br/>
      </w:r>
      <w:r w:rsidRPr="00461F3F">
        <w:rPr>
          <w:rFonts w:ascii="Arial" w:hAnsi="Arial" w:cs="Arial"/>
          <w:sz w:val="16"/>
          <w:szCs w:val="16"/>
          <w:lang w:val="de-CH"/>
        </w:rPr>
        <w:tab/>
        <w:t>E</w:t>
      </w:r>
      <w:r w:rsidRPr="00461F3F">
        <w:rPr>
          <w:rFonts w:ascii="Arial" w:hAnsi="Arial" w:cs="Arial"/>
          <w:sz w:val="16"/>
          <w:szCs w:val="16"/>
          <w:lang w:val="de-CH"/>
        </w:rPr>
        <w:tab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</w:r>
      <w:r w:rsidRPr="00461F3F">
        <w:rPr>
          <w:rFonts w:ascii="Arial" w:hAnsi="Arial" w:cs="Arial"/>
          <w:sz w:val="16"/>
          <w:szCs w:val="16"/>
          <w:lang w:val="de-CH"/>
        </w:rPr>
        <w:t>= Mitarb</w:t>
      </w:r>
      <w:r w:rsidR="007E4733" w:rsidRPr="00461F3F">
        <w:rPr>
          <w:rFonts w:ascii="Arial" w:hAnsi="Arial" w:cs="Arial"/>
          <w:sz w:val="16"/>
          <w:szCs w:val="16"/>
          <w:lang w:val="de-CH"/>
        </w:rPr>
        <w:t>eiter erfüllt die Anforderungen</w:t>
      </w:r>
      <w:r w:rsidR="00001555" w:rsidRPr="00461F3F">
        <w:rPr>
          <w:rFonts w:ascii="Arial" w:hAnsi="Arial" w:cs="Arial"/>
          <w:sz w:val="16"/>
          <w:szCs w:val="16"/>
          <w:lang w:val="de-CH"/>
        </w:rPr>
        <w:t xml:space="preserve"> gem. </w:t>
      </w:r>
      <w:r w:rsidR="002F17A6" w:rsidRPr="00461F3F">
        <w:rPr>
          <w:rFonts w:ascii="Arial" w:hAnsi="Arial" w:cs="Arial"/>
          <w:sz w:val="16"/>
          <w:szCs w:val="16"/>
          <w:lang w:val="de-CH"/>
        </w:rPr>
        <w:t>Aufgabenstellung</w:t>
      </w:r>
      <w:r w:rsidR="00001555" w:rsidRPr="00461F3F">
        <w:rPr>
          <w:rFonts w:ascii="Arial" w:hAnsi="Arial" w:cs="Arial"/>
          <w:sz w:val="16"/>
          <w:szCs w:val="16"/>
          <w:lang w:val="de-CH"/>
        </w:rPr>
        <w:t xml:space="preserve"> </w:t>
      </w:r>
      <w:r w:rsidRPr="00461F3F">
        <w:rPr>
          <w:rFonts w:ascii="Arial" w:hAnsi="Arial" w:cs="Arial"/>
          <w:sz w:val="16"/>
          <w:szCs w:val="16"/>
          <w:lang w:val="de-CH"/>
        </w:rPr>
        <w:br/>
      </w:r>
      <w:r w:rsidRPr="00461F3F">
        <w:rPr>
          <w:rFonts w:ascii="Arial" w:hAnsi="Arial" w:cs="Arial"/>
          <w:sz w:val="16"/>
          <w:szCs w:val="16"/>
          <w:lang w:val="de-CH"/>
        </w:rPr>
        <w:tab/>
        <w:t>T</w:t>
      </w:r>
      <w:r w:rsidRPr="00461F3F">
        <w:rPr>
          <w:rFonts w:ascii="Arial" w:hAnsi="Arial" w:cs="Arial"/>
          <w:sz w:val="16"/>
          <w:szCs w:val="16"/>
          <w:lang w:val="de-CH"/>
        </w:rPr>
        <w:tab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</w:r>
      <w:r w:rsidRPr="00461F3F">
        <w:rPr>
          <w:rFonts w:ascii="Arial" w:hAnsi="Arial" w:cs="Arial"/>
          <w:sz w:val="16"/>
          <w:szCs w:val="16"/>
          <w:lang w:val="de-CH"/>
        </w:rPr>
        <w:t>= Mitarbeiter erfüllt die Anforderungen</w:t>
      </w:r>
      <w:r w:rsidR="00001555" w:rsidRPr="00461F3F">
        <w:rPr>
          <w:rFonts w:ascii="Arial" w:hAnsi="Arial" w:cs="Arial"/>
          <w:sz w:val="16"/>
          <w:szCs w:val="16"/>
          <w:lang w:val="de-CH"/>
        </w:rPr>
        <w:t xml:space="preserve"> gem. </w:t>
      </w:r>
      <w:r w:rsidR="002F17A6" w:rsidRPr="00461F3F">
        <w:rPr>
          <w:rFonts w:ascii="Arial" w:hAnsi="Arial" w:cs="Arial"/>
          <w:sz w:val="16"/>
          <w:szCs w:val="16"/>
          <w:lang w:val="de-CH"/>
        </w:rPr>
        <w:t>Aufgabenstellung</w:t>
      </w:r>
      <w:r w:rsidR="00001555" w:rsidRPr="00461F3F">
        <w:rPr>
          <w:rFonts w:ascii="Arial" w:hAnsi="Arial" w:cs="Arial"/>
          <w:sz w:val="16"/>
          <w:szCs w:val="16"/>
          <w:lang w:val="de-CH"/>
        </w:rPr>
        <w:t xml:space="preserve"> </w:t>
      </w:r>
      <w:r w:rsidR="002F17A6" w:rsidRPr="00461F3F">
        <w:rPr>
          <w:rFonts w:ascii="Arial" w:hAnsi="Arial" w:cs="Arial"/>
          <w:sz w:val="16"/>
          <w:szCs w:val="16"/>
          <w:lang w:val="de-CH"/>
        </w:rPr>
        <w:t xml:space="preserve">nur </w:t>
      </w:r>
      <w:r w:rsidR="00001555" w:rsidRPr="00461F3F">
        <w:rPr>
          <w:rFonts w:ascii="Arial" w:hAnsi="Arial" w:cs="Arial"/>
          <w:sz w:val="16"/>
          <w:szCs w:val="16"/>
          <w:lang w:val="de-CH"/>
        </w:rPr>
        <w:t xml:space="preserve">teilweise </w:t>
      </w:r>
      <w:r w:rsidR="002F17A6" w:rsidRPr="00461F3F">
        <w:rPr>
          <w:rFonts w:ascii="Arial" w:hAnsi="Arial" w:cs="Arial"/>
          <w:sz w:val="16"/>
          <w:szCs w:val="16"/>
          <w:lang w:val="de-CH"/>
        </w:rPr>
        <w:br/>
      </w:r>
      <w:r w:rsidR="00C770D8" w:rsidRPr="00461F3F">
        <w:rPr>
          <w:rFonts w:ascii="Arial" w:hAnsi="Arial" w:cs="Arial"/>
          <w:sz w:val="16"/>
          <w:szCs w:val="16"/>
          <w:lang w:val="de-CH"/>
        </w:rPr>
        <w:br/>
      </w:r>
      <w:r w:rsidR="005B71FE" w:rsidRPr="00461F3F">
        <w:rPr>
          <w:rFonts w:ascii="Arial" w:hAnsi="Arial" w:cs="Arial"/>
          <w:sz w:val="16"/>
          <w:szCs w:val="16"/>
          <w:lang w:val="de-CH"/>
        </w:rPr>
        <w:t>Ausführung</w:t>
      </w:r>
      <w:r w:rsidR="00C770D8" w:rsidRPr="00461F3F">
        <w:rPr>
          <w:rFonts w:ascii="Arial" w:hAnsi="Arial" w:cs="Arial"/>
          <w:sz w:val="16"/>
          <w:szCs w:val="16"/>
          <w:lang w:val="de-CH"/>
        </w:rPr>
        <w:t xml:space="preserve">: </w:t>
      </w:r>
      <w:r w:rsidR="00C770D8" w:rsidRPr="00461F3F">
        <w:rPr>
          <w:rFonts w:ascii="Arial" w:hAnsi="Arial" w:cs="Arial"/>
          <w:sz w:val="16"/>
          <w:szCs w:val="16"/>
          <w:lang w:val="de-CH"/>
        </w:rPr>
        <w:tab/>
      </w:r>
      <w:r w:rsidR="005B71FE" w:rsidRPr="00461F3F">
        <w:rPr>
          <w:rFonts w:ascii="Arial" w:hAnsi="Arial" w:cs="Arial"/>
          <w:sz w:val="16"/>
          <w:szCs w:val="16"/>
          <w:lang w:val="de-CH"/>
        </w:rPr>
        <w:t>Zeit</w:t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= Termine/Meilensteine, zu denen Lieferleistungen erfolgen sollen</w:t>
      </w:r>
      <w:r w:rsidR="005B71FE" w:rsidRPr="00461F3F">
        <w:rPr>
          <w:rFonts w:ascii="Arial" w:hAnsi="Arial" w:cs="Arial"/>
          <w:sz w:val="16"/>
          <w:szCs w:val="16"/>
          <w:lang w:val="de-CH"/>
        </w:rPr>
        <w:br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Umfang</w:t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= Anforderungen, welche die Lieferleistung beschreiben</w:t>
      </w:r>
      <w:r w:rsidR="005B71FE" w:rsidRPr="00461F3F">
        <w:rPr>
          <w:rFonts w:ascii="Arial" w:hAnsi="Arial" w:cs="Arial"/>
          <w:sz w:val="16"/>
          <w:szCs w:val="16"/>
          <w:lang w:val="de-CH"/>
        </w:rPr>
        <w:br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Budget</w:t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= Kosten/Aufwand zur Erbringung der Lieferleistung</w:t>
      </w:r>
      <w:r w:rsidR="005B71FE" w:rsidRPr="00461F3F">
        <w:rPr>
          <w:rFonts w:ascii="Arial" w:hAnsi="Arial" w:cs="Arial"/>
          <w:sz w:val="16"/>
          <w:szCs w:val="16"/>
          <w:lang w:val="de-CH"/>
        </w:rPr>
        <w:br/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Qualität</w:t>
      </w:r>
      <w:r w:rsidR="005B71FE" w:rsidRPr="00461F3F">
        <w:rPr>
          <w:rFonts w:ascii="Arial" w:hAnsi="Arial" w:cs="Arial"/>
          <w:sz w:val="16"/>
          <w:szCs w:val="16"/>
          <w:lang w:val="de-CH"/>
        </w:rPr>
        <w:tab/>
        <w:t>= Erfüllung der Anforderungen und Erwartungen an die Lieferleistung</w:t>
      </w:r>
      <w:r w:rsidR="00987F18" w:rsidRPr="00461F3F">
        <w:rPr>
          <w:rFonts w:ascii="Arial" w:hAnsi="Arial" w:cs="Arial"/>
          <w:sz w:val="16"/>
          <w:szCs w:val="16"/>
          <w:lang w:val="de-CH"/>
        </w:rPr>
        <w:br/>
      </w:r>
    </w:p>
    <w:p w14:paraId="14C50346" w14:textId="77777777" w:rsidR="00951BE0" w:rsidRPr="00461F3F" w:rsidRDefault="00951BE0" w:rsidP="00064093">
      <w:pPr>
        <w:widowControl w:val="0"/>
        <w:tabs>
          <w:tab w:val="left" w:pos="1702"/>
        </w:tabs>
        <w:spacing w:before="480"/>
        <w:rPr>
          <w:rFonts w:ascii="Arial" w:hAnsi="Arial" w:cs="Arial"/>
          <w:sz w:val="16"/>
          <w:szCs w:val="16"/>
          <w:lang w:val="de-CH"/>
        </w:rPr>
      </w:pPr>
    </w:p>
    <w:bookmarkEnd w:id="16"/>
    <w:bookmarkEnd w:id="17"/>
    <w:p w14:paraId="6709DD28" w14:textId="76A923F8" w:rsidR="00842677" w:rsidRPr="00225A21" w:rsidRDefault="001559DE" w:rsidP="00225A21">
      <w:pPr>
        <w:pStyle w:val="berschrift1Arial"/>
      </w:pPr>
      <w:r w:rsidRPr="00461F3F">
        <w:t>Ergebnis des Gesprächs</w:t>
      </w:r>
      <w:r w:rsidR="00225A21">
        <w:t xml:space="preserve"> </w:t>
      </w:r>
      <w:r w:rsidR="00580B92">
        <w:t>–</w:t>
      </w:r>
      <w:r w:rsidR="00225A21">
        <w:t xml:space="preserve"> </w:t>
      </w:r>
      <w:r w:rsidR="00225A21" w:rsidRPr="00225A21">
        <w:t xml:space="preserve">Gesamtbeurteilung </w:t>
      </w:r>
      <w:r w:rsidR="00AC5913">
        <w:t xml:space="preserve">der </w:t>
      </w:r>
      <w:r w:rsidR="00225A21" w:rsidRPr="00225A21">
        <w:t>Arbeitsleistung</w:t>
      </w:r>
      <w:r w:rsidR="00F335BB">
        <w:br/>
      </w:r>
      <w:r w:rsidR="00F335BB">
        <w:rPr>
          <w:b w:val="0"/>
          <w:sz w:val="22"/>
        </w:rPr>
        <w:t xml:space="preserve">      </w:t>
      </w:r>
      <w:r w:rsidR="00F335BB" w:rsidRPr="00A02C67">
        <w:rPr>
          <w:b w:val="0"/>
          <w:sz w:val="22"/>
        </w:rPr>
        <w:t>(v.a. empfohlen als Vorbereitung für das Jahresgespräch)</w:t>
      </w:r>
    </w:p>
    <w:p w14:paraId="6709DD5C" w14:textId="77777777" w:rsidR="005C4CED" w:rsidRPr="00461F3F" w:rsidRDefault="005C4CED" w:rsidP="00016EF1">
      <w:pPr>
        <w:rPr>
          <w:rFonts w:ascii="Arial" w:hAnsi="Arial" w:cs="Arial"/>
          <w:i/>
          <w:sz w:val="22"/>
          <w:szCs w:val="22"/>
        </w:rPr>
      </w:pPr>
    </w:p>
    <w:p w14:paraId="6709DD5D" w14:textId="77777777" w:rsidR="00016EF1" w:rsidRPr="00580B92" w:rsidRDefault="00016EF1" w:rsidP="005C4CED">
      <w:pPr>
        <w:spacing w:after="60"/>
        <w:rPr>
          <w:rFonts w:ascii="Arial" w:hAnsi="Arial" w:cs="Arial"/>
          <w:b/>
          <w:i/>
          <w:sz w:val="22"/>
          <w:szCs w:val="22"/>
        </w:rPr>
      </w:pPr>
      <w:r w:rsidRPr="00580B92">
        <w:rPr>
          <w:rFonts w:ascii="Arial" w:hAnsi="Arial" w:cs="Arial"/>
          <w:b/>
          <w:i/>
          <w:sz w:val="22"/>
          <w:szCs w:val="22"/>
        </w:rPr>
        <w:t>Ausführung zur Beurteilung:</w:t>
      </w:r>
    </w:p>
    <w:p w14:paraId="6709DD5E" w14:textId="1EB2A14D" w:rsidR="00016EF1" w:rsidRPr="000B7A65" w:rsidRDefault="008D2E91" w:rsidP="00016EF1">
      <w:pPr>
        <w:rPr>
          <w:rFonts w:ascii="Arial" w:hAnsi="Arial" w:cs="Arial"/>
          <w:i/>
          <w:sz w:val="18"/>
          <w:szCs w:val="22"/>
        </w:rPr>
      </w:pPr>
      <w:r>
        <w:rPr>
          <w:rFonts w:ascii="Arial" w:hAnsi="Arial" w:cs="Arial"/>
          <w:i/>
          <w:sz w:val="18"/>
          <w:szCs w:val="22"/>
        </w:rPr>
        <w:t xml:space="preserve">Hier kann eine zusammenfassende </w:t>
      </w:r>
      <w:r w:rsidR="00954A5A">
        <w:rPr>
          <w:rFonts w:ascii="Arial" w:hAnsi="Arial" w:cs="Arial"/>
          <w:i/>
          <w:sz w:val="18"/>
          <w:szCs w:val="22"/>
        </w:rPr>
        <w:t xml:space="preserve">Beurteilung festgehalten </w:t>
      </w:r>
      <w:r>
        <w:rPr>
          <w:rFonts w:ascii="Arial" w:hAnsi="Arial" w:cs="Arial"/>
          <w:i/>
          <w:sz w:val="18"/>
          <w:szCs w:val="22"/>
        </w:rPr>
        <w:t xml:space="preserve">werden. </w:t>
      </w:r>
      <w:r w:rsidR="00580B92" w:rsidRPr="000B7A65">
        <w:rPr>
          <w:rFonts w:ascii="Arial" w:hAnsi="Arial" w:cs="Arial"/>
          <w:i/>
          <w:sz w:val="18"/>
          <w:szCs w:val="22"/>
        </w:rPr>
        <w:t xml:space="preserve">Sofern im Beurteilungszeitraum weitere – über das </w:t>
      </w:r>
      <w:r w:rsidR="008B76C5" w:rsidRPr="000B7A65">
        <w:rPr>
          <w:rFonts w:ascii="Arial" w:hAnsi="Arial" w:cs="Arial"/>
          <w:i/>
          <w:sz w:val="18"/>
          <w:szCs w:val="22"/>
        </w:rPr>
        <w:t>e</w:t>
      </w:r>
      <w:r w:rsidR="008B76C5" w:rsidRPr="000B7A65">
        <w:rPr>
          <w:rFonts w:ascii="Arial" w:hAnsi="Arial" w:cs="Arial"/>
          <w:i/>
          <w:sz w:val="18"/>
          <w:szCs w:val="22"/>
        </w:rPr>
        <w:t>i</w:t>
      </w:r>
      <w:r w:rsidR="008B76C5" w:rsidRPr="000B7A65">
        <w:rPr>
          <w:rFonts w:ascii="Arial" w:hAnsi="Arial" w:cs="Arial"/>
          <w:i/>
          <w:sz w:val="18"/>
          <w:szCs w:val="22"/>
        </w:rPr>
        <w:t xml:space="preserve">gentliche </w:t>
      </w:r>
      <w:r w:rsidR="00580B92" w:rsidRPr="000B7A65">
        <w:rPr>
          <w:rFonts w:ascii="Arial" w:hAnsi="Arial" w:cs="Arial"/>
          <w:i/>
          <w:sz w:val="18"/>
          <w:szCs w:val="22"/>
        </w:rPr>
        <w:t xml:space="preserve">Aufgabengebiet hinausgehende – </w:t>
      </w:r>
      <w:r w:rsidR="00D30BE7" w:rsidRPr="000B7A65">
        <w:rPr>
          <w:rFonts w:ascii="Arial" w:hAnsi="Arial" w:cs="Arial"/>
          <w:i/>
          <w:sz w:val="18"/>
          <w:szCs w:val="22"/>
        </w:rPr>
        <w:t>Aufgaben übernommen wurden</w:t>
      </w:r>
      <w:r w:rsidR="00580B92" w:rsidRPr="000B7A65">
        <w:rPr>
          <w:rFonts w:ascii="Arial" w:hAnsi="Arial" w:cs="Arial"/>
          <w:i/>
          <w:sz w:val="18"/>
          <w:szCs w:val="22"/>
        </w:rPr>
        <w:t xml:space="preserve">, </w:t>
      </w:r>
      <w:bookmarkStart w:id="18" w:name="_GoBack"/>
      <w:bookmarkEnd w:id="18"/>
      <w:r w:rsidR="00580B92" w:rsidRPr="000B7A65">
        <w:rPr>
          <w:rFonts w:ascii="Arial" w:hAnsi="Arial" w:cs="Arial"/>
          <w:i/>
          <w:sz w:val="18"/>
          <w:szCs w:val="22"/>
        </w:rPr>
        <w:t>bitte hier vermerken. Ebenso können an dieser Stelle alle son</w:t>
      </w:r>
      <w:r w:rsidR="00580B92" w:rsidRPr="000B7A65">
        <w:rPr>
          <w:rFonts w:ascii="Arial" w:hAnsi="Arial" w:cs="Arial"/>
          <w:i/>
          <w:sz w:val="18"/>
          <w:szCs w:val="22"/>
        </w:rPr>
        <w:t>s</w:t>
      </w:r>
      <w:r w:rsidR="00580B92" w:rsidRPr="000B7A65">
        <w:rPr>
          <w:rFonts w:ascii="Arial" w:hAnsi="Arial" w:cs="Arial"/>
          <w:i/>
          <w:sz w:val="18"/>
          <w:szCs w:val="22"/>
        </w:rPr>
        <w:t xml:space="preserve">tigen </w:t>
      </w:r>
      <w:r w:rsidR="002163FD" w:rsidRPr="000B7A65">
        <w:rPr>
          <w:rFonts w:ascii="Arial" w:hAnsi="Arial" w:cs="Arial"/>
          <w:i/>
          <w:sz w:val="18"/>
          <w:szCs w:val="22"/>
        </w:rPr>
        <w:t>Besonderheiten</w:t>
      </w:r>
      <w:r w:rsidR="00580B92" w:rsidRPr="000B7A65">
        <w:rPr>
          <w:rFonts w:ascii="Arial" w:hAnsi="Arial" w:cs="Arial"/>
          <w:i/>
          <w:sz w:val="18"/>
          <w:szCs w:val="22"/>
        </w:rPr>
        <w:t xml:space="preserve"> festgehal</w:t>
      </w:r>
      <w:r w:rsidR="002163FD" w:rsidRPr="000B7A65">
        <w:rPr>
          <w:rFonts w:ascii="Arial" w:hAnsi="Arial" w:cs="Arial"/>
          <w:i/>
          <w:sz w:val="18"/>
          <w:szCs w:val="22"/>
        </w:rPr>
        <w:t>t</w:t>
      </w:r>
      <w:r w:rsidR="00580B92" w:rsidRPr="000B7A65">
        <w:rPr>
          <w:rFonts w:ascii="Arial" w:hAnsi="Arial" w:cs="Arial"/>
          <w:i/>
          <w:sz w:val="18"/>
          <w:szCs w:val="22"/>
        </w:rPr>
        <w:t>en werden.</w:t>
      </w:r>
    </w:p>
    <w:p w14:paraId="6709DD5F" w14:textId="77777777" w:rsidR="00580B92" w:rsidRPr="00580B92" w:rsidRDefault="00580B92" w:rsidP="00016EF1">
      <w:pPr>
        <w:rPr>
          <w:rFonts w:ascii="Arial" w:hAnsi="Arial" w:cs="Arial"/>
          <w:i/>
          <w:sz w:val="22"/>
          <w:szCs w:val="22"/>
        </w:rPr>
      </w:pPr>
    </w:p>
    <w:p w14:paraId="6709DD60" w14:textId="77777777" w:rsidR="00F2312E" w:rsidRPr="00580B92" w:rsidRDefault="00F2312E" w:rsidP="00580B92">
      <w:pPr>
        <w:pStyle w:val="Listenabsatz"/>
        <w:numPr>
          <w:ilvl w:val="0"/>
          <w:numId w:val="35"/>
        </w:numPr>
        <w:rPr>
          <w:rFonts w:ascii="Arial" w:hAnsi="Arial" w:cs="Arial"/>
          <w:sz w:val="24"/>
        </w:rPr>
      </w:pPr>
    </w:p>
    <w:p w14:paraId="6709DD61" w14:textId="77777777" w:rsidR="00580B92" w:rsidRPr="00580B92" w:rsidRDefault="00580B92" w:rsidP="00580B92">
      <w:pPr>
        <w:rPr>
          <w:rFonts w:ascii="Arial" w:hAnsi="Arial" w:cs="Arial"/>
          <w:sz w:val="24"/>
        </w:rPr>
      </w:pPr>
    </w:p>
    <w:p w14:paraId="6709DD62" w14:textId="77777777" w:rsidR="00F2312E" w:rsidRPr="00461F3F" w:rsidRDefault="00F2312E" w:rsidP="00DF7E19">
      <w:pPr>
        <w:rPr>
          <w:rFonts w:ascii="Arial" w:hAnsi="Arial" w:cs="Arial"/>
          <w:sz w:val="24"/>
        </w:rPr>
      </w:pPr>
    </w:p>
    <w:p w14:paraId="6709DD63" w14:textId="77777777" w:rsidR="00F2312E" w:rsidRPr="00461F3F" w:rsidRDefault="00F2312E" w:rsidP="00DF7E19">
      <w:pPr>
        <w:rPr>
          <w:rFonts w:ascii="Arial" w:hAnsi="Arial" w:cs="Arial"/>
          <w:b/>
          <w:sz w:val="22"/>
          <w:szCs w:val="22"/>
        </w:rPr>
      </w:pPr>
      <w:r w:rsidRPr="00461F3F">
        <w:rPr>
          <w:rFonts w:ascii="Arial" w:hAnsi="Arial" w:cs="Arial"/>
          <w:b/>
          <w:sz w:val="22"/>
          <w:szCs w:val="22"/>
        </w:rPr>
        <w:t>Unterschriften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906"/>
        <w:gridCol w:w="426"/>
        <w:gridCol w:w="3118"/>
        <w:gridCol w:w="425"/>
        <w:gridCol w:w="2977"/>
      </w:tblGrid>
      <w:tr w:rsidR="00F2312E" w:rsidRPr="00461F3F" w14:paraId="6709DD6C" w14:textId="77777777" w:rsidTr="005D330B">
        <w:trPr>
          <w:cantSplit/>
        </w:trPr>
        <w:tc>
          <w:tcPr>
            <w:tcW w:w="2906" w:type="dxa"/>
            <w:tcBorders>
              <w:bottom w:val="single" w:sz="6" w:space="0" w:color="auto"/>
            </w:tcBorders>
          </w:tcPr>
          <w:p w14:paraId="6709DD64" w14:textId="77777777" w:rsidR="00F2312E" w:rsidRPr="00461F3F" w:rsidRDefault="00F2312E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bookmarkStart w:id="19" w:name="Beförder"/>
            <w:bookmarkEnd w:id="19"/>
            <w:r w:rsidRPr="00461F3F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instrText xml:space="preserve"> TIME \@ "dd.MM.yyyy" </w:instrTex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900E62">
              <w:rPr>
                <w:rFonts w:ascii="Arial" w:hAnsi="Arial" w:cs="Arial"/>
                <w:noProof/>
                <w:sz w:val="18"/>
                <w:lang w:val="de-CH"/>
              </w:rPr>
              <w:t>07.10.2013</w: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end"/>
            </w:r>
            <w:r w:rsidRPr="00461F3F">
              <w:rPr>
                <w:rFonts w:ascii="Arial" w:hAnsi="Arial" w:cs="Arial"/>
                <w:sz w:val="18"/>
                <w:lang w:val="de-CH"/>
              </w:rPr>
              <w:br/>
              <w:t>die/der Beurteilende</w:t>
            </w:r>
          </w:p>
          <w:p w14:paraId="6709DD65" w14:textId="77777777" w:rsidR="00F2312E" w:rsidRPr="00461F3F" w:rsidRDefault="00F2312E" w:rsidP="006250F2">
            <w:pPr>
              <w:rPr>
                <w:rFonts w:ascii="Arial" w:hAnsi="Arial" w:cs="Arial"/>
                <w:sz w:val="18"/>
                <w:lang w:val="de-CH"/>
              </w:rPr>
            </w:pPr>
            <w:bookmarkStart w:id="20" w:name="Bname"/>
            <w:bookmarkStart w:id="21" w:name="Benutzer"/>
            <w:bookmarkStart w:id="22" w:name="Bvorname"/>
            <w:bookmarkEnd w:id="20"/>
            <w:bookmarkEnd w:id="21"/>
            <w:bookmarkEnd w:id="22"/>
          </w:p>
        </w:tc>
        <w:tc>
          <w:tcPr>
            <w:tcW w:w="426" w:type="dxa"/>
          </w:tcPr>
          <w:p w14:paraId="6709DD66" w14:textId="77777777" w:rsidR="00F2312E" w:rsidRPr="00461F3F" w:rsidRDefault="00F2312E">
            <w:pPr>
              <w:widowControl w:val="0"/>
              <w:tabs>
                <w:tab w:val="left" w:pos="1702"/>
              </w:tabs>
              <w:spacing w:after="360"/>
              <w:rPr>
                <w:rFonts w:ascii="Arial" w:hAnsi="Arial" w:cs="Arial"/>
                <w:sz w:val="18"/>
                <w:lang w:val="de-CH"/>
              </w:rPr>
            </w:pPr>
          </w:p>
        </w:tc>
        <w:tc>
          <w:tcPr>
            <w:tcW w:w="3118" w:type="dxa"/>
            <w:tcBorders>
              <w:bottom w:val="single" w:sz="6" w:space="0" w:color="auto"/>
            </w:tcBorders>
          </w:tcPr>
          <w:p w14:paraId="6709DD67" w14:textId="77777777" w:rsidR="00F2312E" w:rsidRPr="00461F3F" w:rsidRDefault="00F2312E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r w:rsidRPr="00461F3F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instrText xml:space="preserve"> TIME \@ "dd.MM.yyyy" </w:instrTex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900E62">
              <w:rPr>
                <w:rFonts w:ascii="Arial" w:hAnsi="Arial" w:cs="Arial"/>
                <w:noProof/>
                <w:sz w:val="18"/>
                <w:lang w:val="de-CH"/>
              </w:rPr>
              <w:t>07.10.2013</w: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end"/>
            </w:r>
            <w:r w:rsidRPr="00461F3F">
              <w:rPr>
                <w:rFonts w:ascii="Arial" w:hAnsi="Arial" w:cs="Arial"/>
                <w:sz w:val="18"/>
                <w:lang w:val="de-CH"/>
              </w:rPr>
              <w:br/>
              <w:t xml:space="preserve">die/der </w:t>
            </w:r>
            <w:r w:rsidR="00624D32" w:rsidRPr="00461F3F">
              <w:rPr>
                <w:rFonts w:ascii="Arial" w:hAnsi="Arial" w:cs="Arial"/>
                <w:sz w:val="18"/>
                <w:lang w:val="de-CH"/>
              </w:rPr>
              <w:t>Beisitzer(in)</w:t>
            </w:r>
          </w:p>
          <w:p w14:paraId="6709DD68" w14:textId="77777777" w:rsidR="00F2312E" w:rsidRPr="00461F3F" w:rsidRDefault="00F2312E" w:rsidP="006250F2">
            <w:pPr>
              <w:rPr>
                <w:rFonts w:ascii="Arial" w:hAnsi="Arial" w:cs="Arial"/>
                <w:sz w:val="18"/>
                <w:lang w:val="de-CH"/>
              </w:rPr>
            </w:pPr>
            <w:bookmarkStart w:id="23" w:name="NächstVor"/>
            <w:bookmarkEnd w:id="23"/>
          </w:p>
        </w:tc>
        <w:tc>
          <w:tcPr>
            <w:tcW w:w="425" w:type="dxa"/>
          </w:tcPr>
          <w:p w14:paraId="6709DD69" w14:textId="77777777" w:rsidR="00F2312E" w:rsidRPr="00461F3F" w:rsidRDefault="00F2312E">
            <w:pPr>
              <w:widowControl w:val="0"/>
              <w:tabs>
                <w:tab w:val="left" w:pos="1702"/>
              </w:tabs>
              <w:spacing w:after="360"/>
              <w:rPr>
                <w:rFonts w:ascii="Arial" w:hAnsi="Arial" w:cs="Arial"/>
                <w:sz w:val="18"/>
                <w:lang w:val="de-CH"/>
              </w:rPr>
            </w:pPr>
          </w:p>
        </w:tc>
        <w:tc>
          <w:tcPr>
            <w:tcW w:w="2977" w:type="dxa"/>
            <w:tcBorders>
              <w:bottom w:val="single" w:sz="6" w:space="0" w:color="auto"/>
            </w:tcBorders>
          </w:tcPr>
          <w:p w14:paraId="6709DD6A" w14:textId="77777777" w:rsidR="00F2312E" w:rsidRPr="00461F3F" w:rsidRDefault="00F2312E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r w:rsidRPr="00461F3F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begin"/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instrText xml:space="preserve"> TIME \@ "dd.MM.yyyy" </w:instrTex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separate"/>
            </w:r>
            <w:r w:rsidR="00900E62">
              <w:rPr>
                <w:rFonts w:ascii="Arial" w:hAnsi="Arial" w:cs="Arial"/>
                <w:noProof/>
                <w:sz w:val="18"/>
                <w:lang w:val="de-CH"/>
              </w:rPr>
              <w:t>07.10.2013</w:t>
            </w:r>
            <w:r w:rsidR="005C4CED" w:rsidRPr="00461F3F">
              <w:rPr>
                <w:rFonts w:ascii="Arial" w:hAnsi="Arial" w:cs="Arial"/>
                <w:sz w:val="18"/>
                <w:lang w:val="de-CH"/>
              </w:rPr>
              <w:fldChar w:fldCharType="end"/>
            </w:r>
            <w:r w:rsidRPr="00461F3F">
              <w:rPr>
                <w:rFonts w:ascii="Arial" w:hAnsi="Arial" w:cs="Arial"/>
                <w:sz w:val="18"/>
                <w:lang w:val="de-CH"/>
              </w:rPr>
              <w:br/>
            </w:r>
            <w:r w:rsidR="00962B8B" w:rsidRPr="00461F3F">
              <w:rPr>
                <w:rFonts w:ascii="Arial" w:hAnsi="Arial" w:cs="Arial"/>
                <w:sz w:val="18"/>
                <w:lang w:val="de-CH"/>
              </w:rPr>
              <w:t>die/der Mitarbeiter(in)</w:t>
            </w:r>
          </w:p>
          <w:p w14:paraId="6709DD6B" w14:textId="77777777" w:rsidR="00F2312E" w:rsidRPr="00461F3F" w:rsidRDefault="00F2312E" w:rsidP="006250F2">
            <w:pPr>
              <w:rPr>
                <w:rFonts w:ascii="Arial" w:hAnsi="Arial" w:cs="Arial"/>
                <w:sz w:val="18"/>
                <w:lang w:val="de-CH"/>
              </w:rPr>
            </w:pPr>
            <w:bookmarkStart w:id="24" w:name="NameN"/>
            <w:bookmarkStart w:id="25" w:name="VornameN"/>
            <w:bookmarkEnd w:id="24"/>
            <w:bookmarkEnd w:id="25"/>
          </w:p>
        </w:tc>
      </w:tr>
    </w:tbl>
    <w:p w14:paraId="6709DD6D" w14:textId="77777777" w:rsidR="00F2312E" w:rsidRPr="00461F3F" w:rsidRDefault="008A0546" w:rsidP="005C4CED">
      <w:pPr>
        <w:widowControl w:val="0"/>
        <w:tabs>
          <w:tab w:val="left" w:pos="3402"/>
          <w:tab w:val="left" w:pos="6946"/>
        </w:tabs>
        <w:rPr>
          <w:rFonts w:ascii="Arial" w:hAnsi="Arial" w:cs="Arial"/>
          <w:sz w:val="18"/>
          <w:lang w:val="de-CH"/>
        </w:rPr>
      </w:pPr>
      <w:r w:rsidRPr="00461F3F">
        <w:rPr>
          <w:rFonts w:ascii="Arial" w:hAnsi="Arial" w:cs="Arial"/>
          <w:sz w:val="18"/>
          <w:lang w:val="de-CH"/>
        </w:rPr>
        <w:t>x</w:t>
      </w:r>
      <w:r w:rsidR="005C4CED" w:rsidRPr="00461F3F">
        <w:rPr>
          <w:rFonts w:ascii="Arial" w:hAnsi="Arial" w:cs="Arial"/>
          <w:sz w:val="18"/>
          <w:lang w:val="de-CH"/>
        </w:rPr>
        <w:t>xx</w:t>
      </w:r>
      <w:r w:rsidR="005C4CED" w:rsidRPr="00461F3F">
        <w:rPr>
          <w:rFonts w:ascii="Arial" w:hAnsi="Arial" w:cs="Arial"/>
          <w:sz w:val="18"/>
          <w:lang w:val="de-CH"/>
        </w:rPr>
        <w:tab/>
      </w:r>
      <w:proofErr w:type="spellStart"/>
      <w:r w:rsidR="005C4CED" w:rsidRPr="00461F3F">
        <w:rPr>
          <w:rFonts w:ascii="Arial" w:hAnsi="Arial" w:cs="Arial"/>
          <w:sz w:val="18"/>
          <w:lang w:val="de-CH"/>
        </w:rPr>
        <w:t>xxx</w:t>
      </w:r>
      <w:proofErr w:type="spellEnd"/>
      <w:r w:rsidR="005C4CED" w:rsidRPr="00461F3F">
        <w:rPr>
          <w:rFonts w:ascii="Arial" w:hAnsi="Arial" w:cs="Arial"/>
          <w:sz w:val="18"/>
          <w:lang w:val="de-CH"/>
        </w:rPr>
        <w:tab/>
      </w:r>
      <w:proofErr w:type="spellStart"/>
      <w:r w:rsidR="005C4CED" w:rsidRPr="00461F3F">
        <w:rPr>
          <w:rFonts w:ascii="Arial" w:hAnsi="Arial" w:cs="Arial"/>
          <w:sz w:val="18"/>
          <w:lang w:val="de-CH"/>
        </w:rPr>
        <w:t>xxx</w:t>
      </w:r>
      <w:proofErr w:type="spellEnd"/>
    </w:p>
    <w:p w14:paraId="6709DD6E" w14:textId="77777777" w:rsidR="00F2312E" w:rsidRPr="00461F3F" w:rsidRDefault="00F2312E">
      <w:pPr>
        <w:widowControl w:val="0"/>
        <w:tabs>
          <w:tab w:val="left" w:pos="1702"/>
        </w:tabs>
        <w:rPr>
          <w:rFonts w:ascii="Arial" w:hAnsi="Arial" w:cs="Arial"/>
          <w:sz w:val="18"/>
          <w:lang w:val="de-CH"/>
        </w:rPr>
      </w:pPr>
    </w:p>
    <w:p w14:paraId="6709DD6F" w14:textId="77777777" w:rsidR="00F2312E" w:rsidRPr="00461F3F" w:rsidRDefault="00F2312E">
      <w:pPr>
        <w:widowControl w:val="0"/>
        <w:tabs>
          <w:tab w:val="left" w:pos="1702"/>
        </w:tabs>
        <w:rPr>
          <w:rFonts w:ascii="Arial" w:hAnsi="Arial" w:cs="Arial"/>
          <w:lang w:val="de-CH"/>
        </w:rPr>
      </w:pPr>
    </w:p>
    <w:sectPr w:rsidR="00F2312E" w:rsidRPr="00461F3F" w:rsidSect="00064093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7" w:h="16840" w:code="9"/>
      <w:pgMar w:top="1134" w:right="794" w:bottom="1134" w:left="1134" w:header="720" w:footer="720" w:gutter="0"/>
      <w:paperSrc w:first="1" w:other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B4B0E" w14:textId="77777777" w:rsidR="00447163" w:rsidRDefault="00447163">
      <w:r>
        <w:separator/>
      </w:r>
    </w:p>
  </w:endnote>
  <w:endnote w:type="continuationSeparator" w:id="0">
    <w:p w14:paraId="53026816" w14:textId="77777777" w:rsidR="00447163" w:rsidRDefault="0044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utura 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9DD77" w14:textId="09DDD34C" w:rsidR="002C3507" w:rsidRDefault="002C3507">
    <w:pPr>
      <w:pStyle w:val="Fuzeile"/>
      <w:spacing w:before="360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900E62">
      <w:rPr>
        <w:noProof/>
      </w:rPr>
      <w:t>07. Oktober 2013</w:t>
    </w:r>
    <w:r>
      <w:rPr>
        <w:noProof/>
      </w:rP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954A5A">
      <w:rPr>
        <w:rStyle w:val="Seitenzahl"/>
        <w:noProof/>
      </w:rPr>
      <w:t>2</w:t>
    </w:r>
    <w:r>
      <w:rPr>
        <w:rStyle w:val="Seitenzahl"/>
      </w:rPr>
      <w:fldChar w:fldCharType="end"/>
    </w:r>
    <w:r>
      <w:tab/>
      <w:t xml:space="preserve">Autor: </w:t>
    </w:r>
    <w:fldSimple w:instr=" USERNAME  \* Caps  \* MERGEFORMAT ">
      <w:r w:rsidR="00900E62">
        <w:rPr>
          <w:noProof/>
        </w:rPr>
        <w:t>Birgit Gutzer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9DD79" w14:textId="2BD3186B" w:rsidR="002C3507" w:rsidRDefault="002C3507">
    <w:pPr>
      <w:pStyle w:val="Fuzeile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900E62">
      <w:rPr>
        <w:noProof/>
      </w:rPr>
      <w:t>07. Oktober 2013</w:t>
    </w:r>
    <w:r>
      <w:rPr>
        <w:noProof/>
      </w:rP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954A5A">
      <w:rPr>
        <w:rStyle w:val="Seitenzahl"/>
        <w:noProof/>
      </w:rPr>
      <w:t>1</w:t>
    </w:r>
    <w:r>
      <w:rPr>
        <w:rStyle w:val="Seitenzahl"/>
      </w:rPr>
      <w:fldChar w:fldCharType="end"/>
    </w:r>
    <w:r>
      <w:tab/>
      <w:t xml:space="preserve">Autor: </w:t>
    </w:r>
    <w:fldSimple w:instr=" USERNAME  \* Caps  \* MERGEFORMAT ">
      <w:r w:rsidR="00900E62">
        <w:rPr>
          <w:noProof/>
        </w:rPr>
        <w:t>Birgit Gutzer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FE5242" w14:textId="77777777" w:rsidR="00447163" w:rsidRDefault="00447163">
      <w:r>
        <w:separator/>
      </w:r>
    </w:p>
  </w:footnote>
  <w:footnote w:type="continuationSeparator" w:id="0">
    <w:p w14:paraId="4AF4C2C6" w14:textId="77777777" w:rsidR="00447163" w:rsidRDefault="00447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9DD76" w14:textId="08C46876" w:rsidR="002C3507" w:rsidRDefault="00EF601A">
    <w:pPr>
      <w:pStyle w:val="Kopfzeile"/>
    </w:pPr>
    <w:r>
      <w:t>Mitarbeiter</w:t>
    </w:r>
    <w:r w:rsidR="00B3388D">
      <w:t>gespräche</w:t>
    </w:r>
    <w:r w:rsidR="00B62260">
      <w:t xml:space="preserve"> </w:t>
    </w:r>
    <w:r w:rsidR="00B62260">
      <w:fldChar w:fldCharType="begin"/>
    </w:r>
    <w:r w:rsidR="00B62260">
      <w:instrText xml:space="preserve"> DATE  \@ "YYYY"  \* MERGEFORMAT </w:instrText>
    </w:r>
    <w:r w:rsidR="00B62260">
      <w:fldChar w:fldCharType="separate"/>
    </w:r>
    <w:r w:rsidR="00900E62">
      <w:rPr>
        <w:noProof/>
      </w:rPr>
      <w:t>2013</w:t>
    </w:r>
    <w:r w:rsidR="00B62260"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9DD78" w14:textId="77777777" w:rsidR="002C3507" w:rsidRPr="00924E74" w:rsidRDefault="002C3507">
    <w:pPr>
      <w:pStyle w:val="Kopfzeile"/>
      <w:pBdr>
        <w:bottom w:val="none" w:sz="0" w:space="0" w:color="auto"/>
      </w:pBdr>
      <w:spacing w:after="0"/>
      <w:ind w:right="56"/>
      <w:jc w:val="right"/>
      <w:rPr>
        <w:rFonts w:cs="Arial"/>
        <w:sz w:val="24"/>
      </w:rPr>
    </w:pPr>
    <w:r w:rsidRPr="00924E74">
      <w:rPr>
        <w:rFonts w:cs="Arial"/>
        <w:sz w:val="24"/>
      </w:rPr>
      <w:t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1EC1E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AEE43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10C34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3B668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66ED8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01AC1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09082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AB87B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19CB8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FD47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B"/>
    <w:multiLevelType w:val="multilevel"/>
    <w:tmpl w:val="51D8462C"/>
    <w:lvl w:ilvl="0">
      <w:start w:val="1"/>
      <w:numFmt w:val="decimal"/>
      <w:pStyle w:val="berschrift1"/>
      <w:lvlText w:val="%1."/>
      <w:legacy w:legacy="1" w:legacySpace="144" w:legacyIndent="0"/>
      <w:lvlJc w:val="left"/>
      <w:rPr>
        <w:rFonts w:ascii="Arial" w:hAnsi="Arial" w:cs="Arial" w:hint="default"/>
      </w:rPr>
    </w:lvl>
    <w:lvl w:ilvl="1">
      <w:start w:val="1"/>
      <w:numFmt w:val="decimal"/>
      <w:pStyle w:val="berschrift2"/>
      <w:lvlText w:val="%1.%2."/>
      <w:legacy w:legacy="1" w:legacySpace="144" w:legacyIndent="0"/>
      <w:lvlJc w:val="left"/>
      <w:rPr>
        <w:rFonts w:ascii="Arial" w:hAnsi="Arial" w:cs="Arial" w:hint="default"/>
        <w:sz w:val="22"/>
      </w:rPr>
    </w:lvl>
    <w:lvl w:ilvl="2">
      <w:start w:val="1"/>
      <w:numFmt w:val="decimal"/>
      <w:pStyle w:val="berschrift3"/>
      <w:lvlText w:val="%1.%2.%3."/>
      <w:legacy w:legacy="1" w:legacySpace="144" w:legacyIndent="0"/>
      <w:lvlJc w:val="left"/>
      <w:rPr>
        <w:rFonts w:ascii="Futura Bold" w:hAnsi="Futura Bold" w:hint="default"/>
      </w:rPr>
    </w:lvl>
    <w:lvl w:ilvl="3">
      <w:start w:val="1"/>
      <w:numFmt w:val="decimal"/>
      <w:pStyle w:val="berschrift4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pStyle w:val="berschrift5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pStyle w:val="berschrift6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pStyle w:val="berschrift7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pStyle w:val="berschrift8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pStyle w:val="berschrift9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11">
    <w:nsid w:val="FFFFFFFE"/>
    <w:multiLevelType w:val="singleLevel"/>
    <w:tmpl w:val="05329E6E"/>
    <w:lvl w:ilvl="0">
      <w:numFmt w:val="decimal"/>
      <w:lvlText w:val="*"/>
      <w:lvlJc w:val="left"/>
    </w:lvl>
  </w:abstractNum>
  <w:abstractNum w:abstractNumId="12">
    <w:nsid w:val="049322EE"/>
    <w:multiLevelType w:val="hybridMultilevel"/>
    <w:tmpl w:val="1838824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55533EB"/>
    <w:multiLevelType w:val="hybridMultilevel"/>
    <w:tmpl w:val="99D89AC4"/>
    <w:lvl w:ilvl="0" w:tplc="53728F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6DA024A"/>
    <w:multiLevelType w:val="hybridMultilevel"/>
    <w:tmpl w:val="BDA619E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0A5334E"/>
    <w:multiLevelType w:val="hybridMultilevel"/>
    <w:tmpl w:val="D608A07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FDA4984"/>
    <w:multiLevelType w:val="multilevel"/>
    <w:tmpl w:val="4E521EB2"/>
    <w:lvl w:ilvl="0">
      <w:start w:val="1"/>
      <w:numFmt w:val="decimal"/>
      <w:lvlText w:val="%1."/>
      <w:legacy w:legacy="1" w:legacySpace="144" w:legacyIndent="0"/>
      <w:lvlJc w:val="left"/>
      <w:rPr>
        <w:rFonts w:ascii="Futura Bold" w:hAnsi="Futura Bold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Futura Bold" w:hAnsi="Futura Bold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Futura Bold" w:hAnsi="Futura Bold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17">
    <w:nsid w:val="59543212"/>
    <w:multiLevelType w:val="hybridMultilevel"/>
    <w:tmpl w:val="474EF1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043A1A"/>
    <w:multiLevelType w:val="hybridMultilevel"/>
    <w:tmpl w:val="64265E9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3C01705"/>
    <w:multiLevelType w:val="hybridMultilevel"/>
    <w:tmpl w:val="949CB5FE"/>
    <w:lvl w:ilvl="0" w:tplc="A6D0F61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771B7D"/>
    <w:multiLevelType w:val="hybridMultilevel"/>
    <w:tmpl w:val="2EB66248"/>
    <w:lvl w:ilvl="0" w:tplc="AAB67DD8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  <w:lvlOverride w:ilvl="0">
      <w:lvl w:ilvl="0">
        <w:start w:val="1"/>
        <w:numFmt w:val="bullet"/>
        <w:lvlText w:val="-"/>
        <w:legacy w:legacy="1" w:legacySpace="0" w:legacyIndent="170"/>
        <w:lvlJc w:val="left"/>
        <w:pPr>
          <w:ind w:left="170" w:hanging="170"/>
        </w:pPr>
        <w:rPr>
          <w:rFonts w:ascii="Times New Roman" w:hAnsi="Times New Roman" w:hint="default"/>
        </w:rPr>
      </w:lvl>
    </w:lvlOverride>
  </w:num>
  <w:num w:numId="3">
    <w:abstractNumId w:val="18"/>
  </w:num>
  <w:num w:numId="4">
    <w:abstractNumId w:val="15"/>
  </w:num>
  <w:num w:numId="5">
    <w:abstractNumId w:val="16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9"/>
  </w:num>
  <w:num w:numId="29">
    <w:abstractNumId w:val="13"/>
  </w:num>
  <w:num w:numId="30">
    <w:abstractNumId w:val="10"/>
  </w:num>
  <w:num w:numId="31">
    <w:abstractNumId w:val="10"/>
  </w:num>
  <w:num w:numId="32">
    <w:abstractNumId w:val="17"/>
  </w:num>
  <w:num w:numId="33">
    <w:abstractNumId w:val="12"/>
  </w:num>
  <w:num w:numId="34">
    <w:abstractNumId w:val="10"/>
  </w:num>
  <w:num w:numId="35">
    <w:abstractNumId w:val="14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autoHyphenation/>
  <w:hyphenationZone w:val="284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01"/>
    <w:rsid w:val="00001295"/>
    <w:rsid w:val="00001555"/>
    <w:rsid w:val="00003D89"/>
    <w:rsid w:val="000064F8"/>
    <w:rsid w:val="00011779"/>
    <w:rsid w:val="00016EF1"/>
    <w:rsid w:val="0002203E"/>
    <w:rsid w:val="0002671B"/>
    <w:rsid w:val="00027146"/>
    <w:rsid w:val="00032D56"/>
    <w:rsid w:val="000472FA"/>
    <w:rsid w:val="00063C2E"/>
    <w:rsid w:val="00064093"/>
    <w:rsid w:val="000660CB"/>
    <w:rsid w:val="0007055F"/>
    <w:rsid w:val="000711C7"/>
    <w:rsid w:val="0007793E"/>
    <w:rsid w:val="00080DA9"/>
    <w:rsid w:val="0009302E"/>
    <w:rsid w:val="00095B05"/>
    <w:rsid w:val="000A19A2"/>
    <w:rsid w:val="000A1C99"/>
    <w:rsid w:val="000A1F0E"/>
    <w:rsid w:val="000A269E"/>
    <w:rsid w:val="000A577A"/>
    <w:rsid w:val="000A6D65"/>
    <w:rsid w:val="000B3BC3"/>
    <w:rsid w:val="000B5A16"/>
    <w:rsid w:val="000B5C78"/>
    <w:rsid w:val="000B7284"/>
    <w:rsid w:val="000B7A65"/>
    <w:rsid w:val="000D0A2F"/>
    <w:rsid w:val="000D32AD"/>
    <w:rsid w:val="000D693E"/>
    <w:rsid w:val="000D7A30"/>
    <w:rsid w:val="000E0398"/>
    <w:rsid w:val="000E39A5"/>
    <w:rsid w:val="000F1E7B"/>
    <w:rsid w:val="000F213A"/>
    <w:rsid w:val="000F6D5A"/>
    <w:rsid w:val="001009FE"/>
    <w:rsid w:val="00116B77"/>
    <w:rsid w:val="00117BC3"/>
    <w:rsid w:val="00122B6A"/>
    <w:rsid w:val="00125E57"/>
    <w:rsid w:val="001303B0"/>
    <w:rsid w:val="00130C32"/>
    <w:rsid w:val="0013397B"/>
    <w:rsid w:val="001559DE"/>
    <w:rsid w:val="00163B6E"/>
    <w:rsid w:val="00170C3D"/>
    <w:rsid w:val="00182957"/>
    <w:rsid w:val="00184ABA"/>
    <w:rsid w:val="00187810"/>
    <w:rsid w:val="00190D42"/>
    <w:rsid w:val="00194FC6"/>
    <w:rsid w:val="001A405C"/>
    <w:rsid w:val="001A7D69"/>
    <w:rsid w:val="001B3CE5"/>
    <w:rsid w:val="001B629F"/>
    <w:rsid w:val="001C266E"/>
    <w:rsid w:val="001C6B6D"/>
    <w:rsid w:val="001D39A9"/>
    <w:rsid w:val="001D5BFF"/>
    <w:rsid w:val="001D7C6D"/>
    <w:rsid w:val="001E23E7"/>
    <w:rsid w:val="001E3703"/>
    <w:rsid w:val="001E4FF7"/>
    <w:rsid w:val="001E726F"/>
    <w:rsid w:val="001E751E"/>
    <w:rsid w:val="002013BF"/>
    <w:rsid w:val="00215FD4"/>
    <w:rsid w:val="002163FD"/>
    <w:rsid w:val="00225A21"/>
    <w:rsid w:val="00225A3C"/>
    <w:rsid w:val="002304B4"/>
    <w:rsid w:val="00233150"/>
    <w:rsid w:val="00234215"/>
    <w:rsid w:val="002465D1"/>
    <w:rsid w:val="00247557"/>
    <w:rsid w:val="0025028F"/>
    <w:rsid w:val="00252175"/>
    <w:rsid w:val="00256524"/>
    <w:rsid w:val="00281F93"/>
    <w:rsid w:val="002824B6"/>
    <w:rsid w:val="002903ED"/>
    <w:rsid w:val="00292994"/>
    <w:rsid w:val="00293EAA"/>
    <w:rsid w:val="002A2420"/>
    <w:rsid w:val="002B04C4"/>
    <w:rsid w:val="002B1BAF"/>
    <w:rsid w:val="002B1C74"/>
    <w:rsid w:val="002C3507"/>
    <w:rsid w:val="002C4A8B"/>
    <w:rsid w:val="002C6B4B"/>
    <w:rsid w:val="002D089B"/>
    <w:rsid w:val="002D498A"/>
    <w:rsid w:val="002E2829"/>
    <w:rsid w:val="002E32DD"/>
    <w:rsid w:val="002E6C7C"/>
    <w:rsid w:val="002F17A6"/>
    <w:rsid w:val="002F1DB1"/>
    <w:rsid w:val="002F6444"/>
    <w:rsid w:val="00306712"/>
    <w:rsid w:val="00307036"/>
    <w:rsid w:val="003147B2"/>
    <w:rsid w:val="003147E4"/>
    <w:rsid w:val="00320B69"/>
    <w:rsid w:val="00323D5E"/>
    <w:rsid w:val="003316C1"/>
    <w:rsid w:val="00336778"/>
    <w:rsid w:val="00337F59"/>
    <w:rsid w:val="0034635F"/>
    <w:rsid w:val="00354658"/>
    <w:rsid w:val="00357E0C"/>
    <w:rsid w:val="00360470"/>
    <w:rsid w:val="00364EFC"/>
    <w:rsid w:val="00366253"/>
    <w:rsid w:val="003743A3"/>
    <w:rsid w:val="00383C5B"/>
    <w:rsid w:val="00385180"/>
    <w:rsid w:val="00386FCC"/>
    <w:rsid w:val="003B0585"/>
    <w:rsid w:val="003B14DE"/>
    <w:rsid w:val="003C072E"/>
    <w:rsid w:val="003C6DA2"/>
    <w:rsid w:val="003C7C88"/>
    <w:rsid w:val="003E32D6"/>
    <w:rsid w:val="003F0315"/>
    <w:rsid w:val="003F2020"/>
    <w:rsid w:val="003F5382"/>
    <w:rsid w:val="003F5C4A"/>
    <w:rsid w:val="003F648E"/>
    <w:rsid w:val="004018E3"/>
    <w:rsid w:val="00406BE6"/>
    <w:rsid w:val="00407914"/>
    <w:rsid w:val="00411413"/>
    <w:rsid w:val="00411897"/>
    <w:rsid w:val="004126E9"/>
    <w:rsid w:val="00421301"/>
    <w:rsid w:val="0042429C"/>
    <w:rsid w:val="004263B4"/>
    <w:rsid w:val="00431E22"/>
    <w:rsid w:val="004343E2"/>
    <w:rsid w:val="00444106"/>
    <w:rsid w:val="004447F8"/>
    <w:rsid w:val="00447163"/>
    <w:rsid w:val="00457777"/>
    <w:rsid w:val="00461F3F"/>
    <w:rsid w:val="00463780"/>
    <w:rsid w:val="00467392"/>
    <w:rsid w:val="004751B2"/>
    <w:rsid w:val="00481725"/>
    <w:rsid w:val="00482ED0"/>
    <w:rsid w:val="004830F6"/>
    <w:rsid w:val="00484BD6"/>
    <w:rsid w:val="004866FF"/>
    <w:rsid w:val="004931F3"/>
    <w:rsid w:val="004959E5"/>
    <w:rsid w:val="00495E94"/>
    <w:rsid w:val="004B452A"/>
    <w:rsid w:val="004C7060"/>
    <w:rsid w:val="004D301E"/>
    <w:rsid w:val="004E14C0"/>
    <w:rsid w:val="004E1AF2"/>
    <w:rsid w:val="004F01BA"/>
    <w:rsid w:val="004F0DC9"/>
    <w:rsid w:val="004F4139"/>
    <w:rsid w:val="004F67DB"/>
    <w:rsid w:val="00504F2E"/>
    <w:rsid w:val="00506B58"/>
    <w:rsid w:val="005076A4"/>
    <w:rsid w:val="00510D41"/>
    <w:rsid w:val="005200C8"/>
    <w:rsid w:val="005327D6"/>
    <w:rsid w:val="005350F9"/>
    <w:rsid w:val="0053583B"/>
    <w:rsid w:val="00545B9A"/>
    <w:rsid w:val="00564B59"/>
    <w:rsid w:val="00566670"/>
    <w:rsid w:val="005702B8"/>
    <w:rsid w:val="00580B92"/>
    <w:rsid w:val="00593D74"/>
    <w:rsid w:val="00593FAB"/>
    <w:rsid w:val="0059424D"/>
    <w:rsid w:val="005962F3"/>
    <w:rsid w:val="00597A4B"/>
    <w:rsid w:val="005A51E6"/>
    <w:rsid w:val="005B6B00"/>
    <w:rsid w:val="005B71FE"/>
    <w:rsid w:val="005C4CED"/>
    <w:rsid w:val="005C7D66"/>
    <w:rsid w:val="005D07B6"/>
    <w:rsid w:val="005D330B"/>
    <w:rsid w:val="005F54B2"/>
    <w:rsid w:val="0060693E"/>
    <w:rsid w:val="006127FE"/>
    <w:rsid w:val="00616A9D"/>
    <w:rsid w:val="006220CE"/>
    <w:rsid w:val="00624D32"/>
    <w:rsid w:val="006250F2"/>
    <w:rsid w:val="006256EB"/>
    <w:rsid w:val="0062787F"/>
    <w:rsid w:val="006315EC"/>
    <w:rsid w:val="006442A4"/>
    <w:rsid w:val="006468CD"/>
    <w:rsid w:val="00646AE6"/>
    <w:rsid w:val="00647103"/>
    <w:rsid w:val="00647845"/>
    <w:rsid w:val="00666C30"/>
    <w:rsid w:val="0067031D"/>
    <w:rsid w:val="00671796"/>
    <w:rsid w:val="00671A92"/>
    <w:rsid w:val="00687BA8"/>
    <w:rsid w:val="006915D1"/>
    <w:rsid w:val="006925B8"/>
    <w:rsid w:val="00697D11"/>
    <w:rsid w:val="006B2399"/>
    <w:rsid w:val="006B2EA5"/>
    <w:rsid w:val="006C421E"/>
    <w:rsid w:val="006C7992"/>
    <w:rsid w:val="006D7718"/>
    <w:rsid w:val="006E2358"/>
    <w:rsid w:val="00701259"/>
    <w:rsid w:val="00703219"/>
    <w:rsid w:val="00715DEF"/>
    <w:rsid w:val="00726D33"/>
    <w:rsid w:val="00731F5D"/>
    <w:rsid w:val="00733DF9"/>
    <w:rsid w:val="00734C7C"/>
    <w:rsid w:val="007449C4"/>
    <w:rsid w:val="00746A53"/>
    <w:rsid w:val="00750F21"/>
    <w:rsid w:val="00760535"/>
    <w:rsid w:val="007624E1"/>
    <w:rsid w:val="00764140"/>
    <w:rsid w:val="0076453F"/>
    <w:rsid w:val="007703A0"/>
    <w:rsid w:val="0077321B"/>
    <w:rsid w:val="00782444"/>
    <w:rsid w:val="0079120A"/>
    <w:rsid w:val="00797A6C"/>
    <w:rsid w:val="007A1400"/>
    <w:rsid w:val="007B0638"/>
    <w:rsid w:val="007B11E5"/>
    <w:rsid w:val="007B5316"/>
    <w:rsid w:val="007C085B"/>
    <w:rsid w:val="007C4CB0"/>
    <w:rsid w:val="007C777A"/>
    <w:rsid w:val="007D1C9F"/>
    <w:rsid w:val="007D427D"/>
    <w:rsid w:val="007E2D02"/>
    <w:rsid w:val="007E4733"/>
    <w:rsid w:val="007E4787"/>
    <w:rsid w:val="007F08C2"/>
    <w:rsid w:val="00800778"/>
    <w:rsid w:val="00803B57"/>
    <w:rsid w:val="00806698"/>
    <w:rsid w:val="0081306C"/>
    <w:rsid w:val="008159D5"/>
    <w:rsid w:val="00816E61"/>
    <w:rsid w:val="008266AA"/>
    <w:rsid w:val="0082788D"/>
    <w:rsid w:val="00831463"/>
    <w:rsid w:val="008321BD"/>
    <w:rsid w:val="008322B4"/>
    <w:rsid w:val="0083743C"/>
    <w:rsid w:val="00842677"/>
    <w:rsid w:val="0084300F"/>
    <w:rsid w:val="00843997"/>
    <w:rsid w:val="00843F5F"/>
    <w:rsid w:val="008442AD"/>
    <w:rsid w:val="00844EB8"/>
    <w:rsid w:val="00846CFE"/>
    <w:rsid w:val="008473DE"/>
    <w:rsid w:val="00850C49"/>
    <w:rsid w:val="00854A54"/>
    <w:rsid w:val="00855355"/>
    <w:rsid w:val="008572B9"/>
    <w:rsid w:val="008650B2"/>
    <w:rsid w:val="00885764"/>
    <w:rsid w:val="00893A3B"/>
    <w:rsid w:val="008A0546"/>
    <w:rsid w:val="008B76C5"/>
    <w:rsid w:val="008C3FD4"/>
    <w:rsid w:val="008C4126"/>
    <w:rsid w:val="008C5FB4"/>
    <w:rsid w:val="008D0758"/>
    <w:rsid w:val="008D2E91"/>
    <w:rsid w:val="008E779E"/>
    <w:rsid w:val="008F4B33"/>
    <w:rsid w:val="00900E62"/>
    <w:rsid w:val="00904EC6"/>
    <w:rsid w:val="00911E77"/>
    <w:rsid w:val="009125C5"/>
    <w:rsid w:val="00924513"/>
    <w:rsid w:val="00924E74"/>
    <w:rsid w:val="00931EBD"/>
    <w:rsid w:val="009326CC"/>
    <w:rsid w:val="0093328D"/>
    <w:rsid w:val="00936EA6"/>
    <w:rsid w:val="00937A59"/>
    <w:rsid w:val="009512D4"/>
    <w:rsid w:val="00951BE0"/>
    <w:rsid w:val="00951CCB"/>
    <w:rsid w:val="00954A5A"/>
    <w:rsid w:val="00962B8B"/>
    <w:rsid w:val="00966F77"/>
    <w:rsid w:val="0097147A"/>
    <w:rsid w:val="0098234E"/>
    <w:rsid w:val="0098290E"/>
    <w:rsid w:val="00983B9D"/>
    <w:rsid w:val="00987F18"/>
    <w:rsid w:val="00990165"/>
    <w:rsid w:val="009953BB"/>
    <w:rsid w:val="009A0C7F"/>
    <w:rsid w:val="009B4120"/>
    <w:rsid w:val="009D19F2"/>
    <w:rsid w:val="009D2484"/>
    <w:rsid w:val="009D4293"/>
    <w:rsid w:val="009D5E05"/>
    <w:rsid w:val="009E2ED3"/>
    <w:rsid w:val="009E5D93"/>
    <w:rsid w:val="009E6191"/>
    <w:rsid w:val="009E7079"/>
    <w:rsid w:val="009F1516"/>
    <w:rsid w:val="009F6352"/>
    <w:rsid w:val="00A130B4"/>
    <w:rsid w:val="00A20022"/>
    <w:rsid w:val="00A241AC"/>
    <w:rsid w:val="00A31C71"/>
    <w:rsid w:val="00A554C1"/>
    <w:rsid w:val="00A62DB7"/>
    <w:rsid w:val="00A66102"/>
    <w:rsid w:val="00A7223D"/>
    <w:rsid w:val="00A809CB"/>
    <w:rsid w:val="00A86866"/>
    <w:rsid w:val="00AA22A6"/>
    <w:rsid w:val="00AA23B7"/>
    <w:rsid w:val="00AA4592"/>
    <w:rsid w:val="00AB5CBA"/>
    <w:rsid w:val="00AB77BB"/>
    <w:rsid w:val="00AC0222"/>
    <w:rsid w:val="00AC1FCA"/>
    <w:rsid w:val="00AC4E53"/>
    <w:rsid w:val="00AC5913"/>
    <w:rsid w:val="00AD19E7"/>
    <w:rsid w:val="00AD2ADD"/>
    <w:rsid w:val="00AD366B"/>
    <w:rsid w:val="00AD48D4"/>
    <w:rsid w:val="00AD7207"/>
    <w:rsid w:val="00AE0CC0"/>
    <w:rsid w:val="00AE6F9E"/>
    <w:rsid w:val="00AF5765"/>
    <w:rsid w:val="00AF72E5"/>
    <w:rsid w:val="00B00802"/>
    <w:rsid w:val="00B04385"/>
    <w:rsid w:val="00B1441A"/>
    <w:rsid w:val="00B2770B"/>
    <w:rsid w:val="00B3388D"/>
    <w:rsid w:val="00B34D7F"/>
    <w:rsid w:val="00B50D68"/>
    <w:rsid w:val="00B54748"/>
    <w:rsid w:val="00B6171B"/>
    <w:rsid w:val="00B62260"/>
    <w:rsid w:val="00B664AF"/>
    <w:rsid w:val="00B70799"/>
    <w:rsid w:val="00B707EB"/>
    <w:rsid w:val="00B74657"/>
    <w:rsid w:val="00B76B7B"/>
    <w:rsid w:val="00B82961"/>
    <w:rsid w:val="00B84BCD"/>
    <w:rsid w:val="00B8540E"/>
    <w:rsid w:val="00B931BE"/>
    <w:rsid w:val="00B93225"/>
    <w:rsid w:val="00BB3774"/>
    <w:rsid w:val="00BB3E51"/>
    <w:rsid w:val="00BB7704"/>
    <w:rsid w:val="00BC102A"/>
    <w:rsid w:val="00BC295A"/>
    <w:rsid w:val="00BD0E8D"/>
    <w:rsid w:val="00BD1FA2"/>
    <w:rsid w:val="00BD508B"/>
    <w:rsid w:val="00BD6CDF"/>
    <w:rsid w:val="00BD724A"/>
    <w:rsid w:val="00BE260E"/>
    <w:rsid w:val="00BF5B20"/>
    <w:rsid w:val="00BF5D16"/>
    <w:rsid w:val="00BF6BDF"/>
    <w:rsid w:val="00C00993"/>
    <w:rsid w:val="00C0320D"/>
    <w:rsid w:val="00C06AB3"/>
    <w:rsid w:val="00C13E77"/>
    <w:rsid w:val="00C1759C"/>
    <w:rsid w:val="00C221A7"/>
    <w:rsid w:val="00C231A9"/>
    <w:rsid w:val="00C265F0"/>
    <w:rsid w:val="00C363DD"/>
    <w:rsid w:val="00C40B29"/>
    <w:rsid w:val="00C42B9E"/>
    <w:rsid w:val="00C503D0"/>
    <w:rsid w:val="00C50CD1"/>
    <w:rsid w:val="00C5776B"/>
    <w:rsid w:val="00C61818"/>
    <w:rsid w:val="00C73F1B"/>
    <w:rsid w:val="00C73F43"/>
    <w:rsid w:val="00C770D8"/>
    <w:rsid w:val="00C84C75"/>
    <w:rsid w:val="00C854D9"/>
    <w:rsid w:val="00C915A0"/>
    <w:rsid w:val="00C95D50"/>
    <w:rsid w:val="00CB6F9D"/>
    <w:rsid w:val="00CF10F0"/>
    <w:rsid w:val="00CF6618"/>
    <w:rsid w:val="00D10E76"/>
    <w:rsid w:val="00D17235"/>
    <w:rsid w:val="00D2274D"/>
    <w:rsid w:val="00D24885"/>
    <w:rsid w:val="00D25F64"/>
    <w:rsid w:val="00D26A4B"/>
    <w:rsid w:val="00D30BE7"/>
    <w:rsid w:val="00D43600"/>
    <w:rsid w:val="00D44535"/>
    <w:rsid w:val="00D4681F"/>
    <w:rsid w:val="00D47F6A"/>
    <w:rsid w:val="00D515F5"/>
    <w:rsid w:val="00D655DF"/>
    <w:rsid w:val="00D71DAC"/>
    <w:rsid w:val="00D7322E"/>
    <w:rsid w:val="00D74BE2"/>
    <w:rsid w:val="00D75214"/>
    <w:rsid w:val="00D75712"/>
    <w:rsid w:val="00D8123B"/>
    <w:rsid w:val="00D82888"/>
    <w:rsid w:val="00D83E7A"/>
    <w:rsid w:val="00D91CA2"/>
    <w:rsid w:val="00D936BD"/>
    <w:rsid w:val="00D93A05"/>
    <w:rsid w:val="00D96032"/>
    <w:rsid w:val="00DC009F"/>
    <w:rsid w:val="00DC2FF6"/>
    <w:rsid w:val="00DC3D55"/>
    <w:rsid w:val="00DD0534"/>
    <w:rsid w:val="00DD2999"/>
    <w:rsid w:val="00DD31F8"/>
    <w:rsid w:val="00DE3F0E"/>
    <w:rsid w:val="00DE7DCC"/>
    <w:rsid w:val="00DF6150"/>
    <w:rsid w:val="00DF7E19"/>
    <w:rsid w:val="00E02618"/>
    <w:rsid w:val="00E04122"/>
    <w:rsid w:val="00E05318"/>
    <w:rsid w:val="00E05791"/>
    <w:rsid w:val="00E05CF5"/>
    <w:rsid w:val="00E07E1C"/>
    <w:rsid w:val="00E11C68"/>
    <w:rsid w:val="00E4246F"/>
    <w:rsid w:val="00E45C00"/>
    <w:rsid w:val="00E51CB5"/>
    <w:rsid w:val="00E51EB6"/>
    <w:rsid w:val="00E528BA"/>
    <w:rsid w:val="00E571E7"/>
    <w:rsid w:val="00E57952"/>
    <w:rsid w:val="00E647B7"/>
    <w:rsid w:val="00E66F6D"/>
    <w:rsid w:val="00E72BC8"/>
    <w:rsid w:val="00E7363C"/>
    <w:rsid w:val="00E7443B"/>
    <w:rsid w:val="00E81366"/>
    <w:rsid w:val="00E83693"/>
    <w:rsid w:val="00E960DD"/>
    <w:rsid w:val="00E961AF"/>
    <w:rsid w:val="00EA1CC2"/>
    <w:rsid w:val="00EA45EF"/>
    <w:rsid w:val="00EA73B6"/>
    <w:rsid w:val="00EB50EE"/>
    <w:rsid w:val="00EB5280"/>
    <w:rsid w:val="00EB549D"/>
    <w:rsid w:val="00EB6D46"/>
    <w:rsid w:val="00EC0C52"/>
    <w:rsid w:val="00EC2222"/>
    <w:rsid w:val="00ED0402"/>
    <w:rsid w:val="00EE201D"/>
    <w:rsid w:val="00EF08E9"/>
    <w:rsid w:val="00EF1A91"/>
    <w:rsid w:val="00EF46E1"/>
    <w:rsid w:val="00EF530C"/>
    <w:rsid w:val="00EF601A"/>
    <w:rsid w:val="00F134C5"/>
    <w:rsid w:val="00F2312E"/>
    <w:rsid w:val="00F235EE"/>
    <w:rsid w:val="00F27A1E"/>
    <w:rsid w:val="00F335BB"/>
    <w:rsid w:val="00F33A72"/>
    <w:rsid w:val="00F36124"/>
    <w:rsid w:val="00F43930"/>
    <w:rsid w:val="00F641F5"/>
    <w:rsid w:val="00F76567"/>
    <w:rsid w:val="00F84BF4"/>
    <w:rsid w:val="00F90B32"/>
    <w:rsid w:val="00F92428"/>
    <w:rsid w:val="00F925A2"/>
    <w:rsid w:val="00F935C7"/>
    <w:rsid w:val="00F9465B"/>
    <w:rsid w:val="00F94E26"/>
    <w:rsid w:val="00F96EE3"/>
    <w:rsid w:val="00FB0F58"/>
    <w:rsid w:val="00FC5726"/>
    <w:rsid w:val="00FC6067"/>
    <w:rsid w:val="00FC70B4"/>
    <w:rsid w:val="00FD158E"/>
    <w:rsid w:val="00FD16B4"/>
    <w:rsid w:val="00FD1A7E"/>
    <w:rsid w:val="00FD3EF3"/>
    <w:rsid w:val="00FD4A6C"/>
    <w:rsid w:val="00FD4B29"/>
    <w:rsid w:val="00FE2099"/>
    <w:rsid w:val="00F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09D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qFormat/>
    <w:rsid w:val="008D0758"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qFormat/>
    <w:rsid w:val="008D0758"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rsid w:val="008D0758"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rsid w:val="008D0758"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rsid w:val="008D0758"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rsid w:val="008D0758"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rsid w:val="008D0758"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rsid w:val="008D0758"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rsid w:val="008D0758"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basedOn w:val="Absatz-Standardschriftart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rsid w:val="00911E77"/>
    <w:rPr>
      <w:rFonts w:ascii="Arial" w:hAnsi="Arial" w:cs="Arial"/>
      <w:sz w:val="28"/>
      <w:szCs w:val="28"/>
    </w:rPr>
  </w:style>
  <w:style w:type="paragraph" w:styleId="Listenabsatz">
    <w:name w:val="List Paragraph"/>
    <w:basedOn w:val="Standard"/>
    <w:uiPriority w:val="34"/>
    <w:qFormat/>
    <w:rsid w:val="00C032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qFormat/>
    <w:rsid w:val="008D0758"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qFormat/>
    <w:rsid w:val="008D0758"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rsid w:val="008D0758"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rsid w:val="008D0758"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rsid w:val="008D0758"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rsid w:val="008D0758"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rsid w:val="008D0758"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rsid w:val="008D0758"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rsid w:val="008D0758"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basedOn w:val="Absatz-Standardschriftart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rsid w:val="00911E77"/>
    <w:rPr>
      <w:rFonts w:ascii="Arial" w:hAnsi="Arial" w:cs="Arial"/>
      <w:sz w:val="28"/>
      <w:szCs w:val="28"/>
    </w:rPr>
  </w:style>
  <w:style w:type="paragraph" w:styleId="Listenabsatz">
    <w:name w:val="List Paragraph"/>
    <w:basedOn w:val="Standard"/>
    <w:uiPriority w:val="34"/>
    <w:qFormat/>
    <w:rsid w:val="00C03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javascript:ClickThumbnail(49)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Vorlagen2000\Personal\Beurteilung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0b7c0ee-3576-43d0-9e55-03f5be085a10">YKPC3DE6RDZ7-339-19</_dlc_DocId>
    <_dlc_DocIdUrl xmlns="a0b7c0ee-3576-43d0-9e55-03f5be085a10">
      <Url>http://point/websites/Intranet/themen/mitarbeitergespräche/_layouts/DocIdRedir.aspx?ID=YKPC3DE6RDZ7-339-19</Url>
      <Description>YKPC3DE6RDZ7-339-19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3F7F592DC859498225E301A31BA521" ma:contentTypeVersion="2" ma:contentTypeDescription="Ein neues Dokument erstellen." ma:contentTypeScope="" ma:versionID="826a13d79a827585c75f643bc841514a">
  <xsd:schema xmlns:xsd="http://www.w3.org/2001/XMLSchema" xmlns:xs="http://www.w3.org/2001/XMLSchema" xmlns:p="http://schemas.microsoft.com/office/2006/metadata/properties" xmlns:ns2="a0b7c0ee-3576-43d0-9e55-03f5be085a10" targetNamespace="http://schemas.microsoft.com/office/2006/metadata/properties" ma:root="true" ma:fieldsID="f729a8bf8ae4fd104d7528264305a2d0" ns2:_="">
    <xsd:import namespace="a0b7c0ee-3576-43d0-9e55-03f5be085a1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7c0ee-3576-43d0-9e55-03f5be085a1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65D2AA-B9D8-4218-864D-5812E4304E14}"/>
</file>

<file path=customXml/itemProps2.xml><?xml version="1.0" encoding="utf-8"?>
<ds:datastoreItem xmlns:ds="http://schemas.openxmlformats.org/officeDocument/2006/customXml" ds:itemID="{CB9A17B9-EE49-4533-AEEB-BF9476E1B324}"/>
</file>

<file path=customXml/itemProps3.xml><?xml version="1.0" encoding="utf-8"?>
<ds:datastoreItem xmlns:ds="http://schemas.openxmlformats.org/officeDocument/2006/customXml" ds:itemID="{A2F3461F-CB06-4183-AA1D-09C091047043}"/>
</file>

<file path=customXml/itemProps4.xml><?xml version="1.0" encoding="utf-8"?>
<ds:datastoreItem xmlns:ds="http://schemas.openxmlformats.org/officeDocument/2006/customXml" ds:itemID="{69BF7129-D17C-42CF-9D8A-810A207F766D}"/>
</file>

<file path=customXml/itemProps5.xml><?xml version="1.0" encoding="utf-8"?>
<ds:datastoreItem xmlns:ds="http://schemas.openxmlformats.org/officeDocument/2006/customXml" ds:itemID="{9BF64D77-0D31-43C7-BEBB-7C5A39123590}"/>
</file>

<file path=docProps/app.xml><?xml version="1.0" encoding="utf-8"?>
<Properties xmlns="http://schemas.openxmlformats.org/officeDocument/2006/extended-properties" xmlns:vt="http://schemas.openxmlformats.org/officeDocument/2006/docPropsVTypes">
  <Template>Beurteilung</Template>
  <TotalTime>0</TotalTime>
  <Pages>2</Pages>
  <Words>404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Beurteilung</vt:lpstr>
    </vt:vector>
  </TitlesOfParts>
  <Company>eC4u IT Solutions AG</Company>
  <LinksUpToDate>false</LinksUpToDate>
  <CharactersWithSpaces>2947</CharactersWithSpaces>
  <SharedDoc>false</SharedDoc>
  <HLinks>
    <vt:vector size="6" baseType="variant">
      <vt:variant>
        <vt:i4>786434</vt:i4>
      </vt:variant>
      <vt:variant>
        <vt:i4>0</vt:i4>
      </vt:variant>
      <vt:variant>
        <vt:i4>0</vt:i4>
      </vt:variant>
      <vt:variant>
        <vt:i4>5</vt:i4>
      </vt:variant>
      <vt:variant>
        <vt:lpwstr>javascript:ClickThumbnail(49)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Beurteilung</dc:title>
  <dc:subject>Qualifikation</dc:subject>
  <dc:creator>Gregor Bublitz</dc:creator>
  <cp:keywords>Qualifikation Mitarbeiter Beurteilung</cp:keywords>
  <cp:lastModifiedBy>Birgit Gutzer</cp:lastModifiedBy>
  <cp:revision>4</cp:revision>
  <cp:lastPrinted>2009-03-24T10:15:00Z</cp:lastPrinted>
  <dcterms:created xsi:type="dcterms:W3CDTF">2013-10-07T11:41:00Z</dcterms:created>
  <dcterms:modified xsi:type="dcterms:W3CDTF">2013-10-07T12:10:00Z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0x010100C23F7F592DC859498225E301A31BA521</vt:lpwstr>
  </property>
  <property fmtid="{D5CDD505-2E9C-101B-9397-08002B2CF9AE}" pid="3" name="_dlc_DocIdItemGuid">
    <vt:lpwstr>5bd387fb-0db0-45dc-a8ee-11f87ed6690a</vt:lpwstr>
  </property>
</Properties>
</file>