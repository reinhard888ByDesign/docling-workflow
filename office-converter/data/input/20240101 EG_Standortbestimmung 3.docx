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5"/>
        <w:gridCol w:w="2397"/>
        <w:gridCol w:w="1739"/>
        <w:gridCol w:w="3222"/>
      </w:tblGrid>
      <w:tr w:rsidR="00F2312E" w14:paraId="31BB3D87" w14:textId="77777777" w:rsidTr="004D40B2">
        <w:trPr>
          <w:trHeight w:val="1701"/>
        </w:trPr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31BB3D83" w14:textId="77777777" w:rsidR="00F2312E" w:rsidRDefault="007303F9">
            <w:pPr>
              <w:widowControl w:val="0"/>
              <w:spacing w:after="480"/>
              <w:rPr>
                <w:rFonts w:ascii="Futura Bold" w:hAnsi="Futura Bold"/>
                <w:b/>
                <w:sz w:val="28"/>
                <w:lang w:val="de-CH"/>
              </w:rPr>
            </w:pPr>
            <w:r>
              <w:rPr>
                <w:rFonts w:ascii="Verdana" w:hAnsi="Verdana"/>
                <w:noProof/>
                <w:color w:val="0000FF"/>
              </w:rPr>
              <w:drawing>
                <wp:inline distT="0" distB="0" distL="0" distR="0" wp14:anchorId="31BB3DD1" wp14:editId="31BB3DD2">
                  <wp:extent cx="1524000" cy="990600"/>
                  <wp:effectExtent l="0" t="0" r="0" b="0"/>
                  <wp:docPr id="1" name="tb_49" descr="Bild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b_49" descr="Bi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2"/>
            <w:tcBorders>
              <w:bottom w:val="single" w:sz="4" w:space="0" w:color="auto"/>
            </w:tcBorders>
          </w:tcPr>
          <w:p w14:paraId="31BB3D84" w14:textId="77777777" w:rsidR="00894BBF" w:rsidRPr="00894BBF" w:rsidRDefault="00AC1FCA" w:rsidP="00934CAC">
            <w:pPr>
              <w:widowControl w:val="0"/>
              <w:spacing w:after="120"/>
              <w:rPr>
                <w:rFonts w:ascii="Arial" w:hAnsi="Arial" w:cs="Arial"/>
                <w:b/>
                <w:sz w:val="40"/>
                <w:szCs w:val="32"/>
                <w:lang w:val="de-CH"/>
              </w:rPr>
            </w:pPr>
            <w:bookmarkStart w:id="0" w:name="Beurteilungfuer"/>
            <w:r>
              <w:rPr>
                <w:rFonts w:ascii="Arial" w:hAnsi="Arial" w:cs="Arial"/>
                <w:b/>
                <w:sz w:val="32"/>
                <w:szCs w:val="32"/>
                <w:lang w:val="de-CH"/>
              </w:rPr>
              <w:t>Mitarbeiter</w:t>
            </w:r>
            <w:bookmarkEnd w:id="0"/>
            <w:r w:rsidR="00D90DD6">
              <w:rPr>
                <w:rFonts w:ascii="Arial" w:hAnsi="Arial" w:cs="Arial"/>
                <w:b/>
                <w:sz w:val="32"/>
                <w:szCs w:val="32"/>
                <w:lang w:val="de-CH"/>
              </w:rPr>
              <w:t>gespräch</w:t>
            </w:r>
            <w:r w:rsidR="00CF10F0">
              <w:rPr>
                <w:rFonts w:ascii="Arial" w:hAnsi="Arial" w:cs="Arial"/>
                <w:b/>
                <w:sz w:val="32"/>
                <w:szCs w:val="32"/>
                <w:lang w:val="de-CH"/>
              </w:rPr>
              <w:t xml:space="preserve"> </w:t>
            </w:r>
            <w:r w:rsidR="00662B57">
              <w:rPr>
                <w:rFonts w:ascii="Arial" w:hAnsi="Arial" w:cs="Arial"/>
                <w:b/>
                <w:sz w:val="32"/>
                <w:szCs w:val="32"/>
                <w:lang w:val="de-CH"/>
              </w:rPr>
              <w:t>201</w:t>
            </w:r>
            <w:r w:rsidR="00C74B58">
              <w:rPr>
                <w:rFonts w:ascii="Arial" w:hAnsi="Arial" w:cs="Arial"/>
                <w:b/>
                <w:sz w:val="32"/>
                <w:szCs w:val="32"/>
                <w:lang w:val="de-CH"/>
              </w:rPr>
              <w:t>4</w:t>
            </w:r>
            <w:r w:rsidR="00C854D9">
              <w:rPr>
                <w:rFonts w:ascii="Arial" w:hAnsi="Arial" w:cs="Arial"/>
                <w:b/>
                <w:sz w:val="32"/>
                <w:szCs w:val="32"/>
                <w:lang w:val="de-CH"/>
              </w:rPr>
              <w:br/>
            </w:r>
            <w:r w:rsidR="00222804">
              <w:rPr>
                <w:rFonts w:ascii="Arial" w:hAnsi="Arial" w:cs="Arial"/>
                <w:i/>
                <w:sz w:val="32"/>
                <w:szCs w:val="32"/>
                <w:lang w:val="de-CH"/>
              </w:rPr>
              <w:t>Standortbestimmung</w:t>
            </w:r>
          </w:p>
          <w:p w14:paraId="31BB3D85" w14:textId="77777777" w:rsidR="00320B69" w:rsidRDefault="00320B69">
            <w:pPr>
              <w:widowControl w:val="0"/>
              <w:spacing w:after="120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1BB3D86" w14:textId="77777777" w:rsidR="00320B69" w:rsidRPr="007C085B" w:rsidRDefault="00320B69">
            <w:pPr>
              <w:widowControl w:val="0"/>
              <w:spacing w:after="12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</w:p>
        </w:tc>
      </w:tr>
      <w:tr w:rsidR="00675A38" w:rsidRPr="00782444" w14:paraId="31BB3D8A" w14:textId="77777777" w:rsidTr="004D40B2">
        <w:tc>
          <w:tcPr>
            <w:tcW w:w="2565" w:type="dxa"/>
            <w:tcBorders>
              <w:top w:val="single" w:sz="4" w:space="0" w:color="auto"/>
              <w:bottom w:val="single" w:sz="4" w:space="0" w:color="auto"/>
            </w:tcBorders>
          </w:tcPr>
          <w:p w14:paraId="31BB3D88" w14:textId="77777777" w:rsidR="00675A38" w:rsidRPr="007C085B" w:rsidRDefault="00675A38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bookmarkStart w:id="1" w:name="Name"/>
            <w:bookmarkEnd w:id="1"/>
            <w:r>
              <w:rPr>
                <w:rFonts w:ascii="Arial" w:hAnsi="Arial" w:cs="Arial"/>
                <w:sz w:val="22"/>
                <w:szCs w:val="22"/>
              </w:rPr>
              <w:t xml:space="preserve">Nachname, </w:t>
            </w:r>
            <w:r w:rsidRPr="007C085B">
              <w:rPr>
                <w:rFonts w:ascii="Arial" w:hAnsi="Arial" w:cs="Arial"/>
                <w:sz w:val="22"/>
                <w:szCs w:val="22"/>
              </w:rPr>
              <w:t>Vorname</w:t>
            </w:r>
          </w:p>
        </w:tc>
        <w:tc>
          <w:tcPr>
            <w:tcW w:w="73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BB3D89" w14:textId="77777777" w:rsidR="00675A38" w:rsidRPr="007C085B" w:rsidRDefault="00675A38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C854D9" w:rsidRPr="00782444" w14:paraId="31BB3D8D" w14:textId="77777777" w:rsidTr="004D40B2">
        <w:tc>
          <w:tcPr>
            <w:tcW w:w="2565" w:type="dxa"/>
            <w:tcBorders>
              <w:top w:val="single" w:sz="4" w:space="0" w:color="auto"/>
            </w:tcBorders>
          </w:tcPr>
          <w:p w14:paraId="31BB3D8B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Ort, Datum</w:t>
            </w:r>
          </w:p>
        </w:tc>
        <w:tc>
          <w:tcPr>
            <w:tcW w:w="7358" w:type="dxa"/>
            <w:gridSpan w:val="3"/>
            <w:tcBorders>
              <w:top w:val="single" w:sz="4" w:space="0" w:color="auto"/>
            </w:tcBorders>
          </w:tcPr>
          <w:p w14:paraId="31BB3D8C" w14:textId="77777777" w:rsidR="00C854D9" w:rsidRPr="007C085B" w:rsidRDefault="003C526F" w:rsidP="00EB2D33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C854D9" w:rsidRPr="00782444" w14:paraId="31BB3D92" w14:textId="77777777" w:rsidTr="004D40B2">
        <w:tc>
          <w:tcPr>
            <w:tcW w:w="2565" w:type="dxa"/>
            <w:tcBorders>
              <w:bottom w:val="single" w:sz="4" w:space="0" w:color="auto"/>
            </w:tcBorders>
          </w:tcPr>
          <w:p w14:paraId="31BB3D8E" w14:textId="77777777" w:rsidR="00C854D9" w:rsidRPr="007C085B" w:rsidRDefault="00835824" w:rsidP="007B614D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Teamleiter</w:t>
            </w:r>
          </w:p>
        </w:tc>
        <w:tc>
          <w:tcPr>
            <w:tcW w:w="2397" w:type="dxa"/>
            <w:tcBorders>
              <w:bottom w:val="single" w:sz="4" w:space="0" w:color="auto"/>
            </w:tcBorders>
          </w:tcPr>
          <w:p w14:paraId="31BB3D8F" w14:textId="77777777" w:rsidR="00C854D9" w:rsidRPr="007C085B" w:rsidRDefault="003C526F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1739" w:type="dxa"/>
            <w:tcBorders>
              <w:bottom w:val="single" w:sz="4" w:space="0" w:color="auto"/>
            </w:tcBorders>
          </w:tcPr>
          <w:p w14:paraId="31BB3D90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Weitere TN</w:t>
            </w:r>
          </w:p>
        </w:tc>
        <w:tc>
          <w:tcPr>
            <w:tcW w:w="3222" w:type="dxa"/>
            <w:tcBorders>
              <w:bottom w:val="single" w:sz="4" w:space="0" w:color="auto"/>
            </w:tcBorders>
          </w:tcPr>
          <w:p w14:paraId="31BB3D91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</w:tbl>
    <w:p w14:paraId="31BB3D93" w14:textId="77777777" w:rsidR="00BF7E58" w:rsidRDefault="00F543AA" w:rsidP="00BF7E58">
      <w:pPr>
        <w:pStyle w:val="berschrift1"/>
        <w:spacing w:before="480" w:after="1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Allgemeines </w:t>
      </w:r>
      <w:r w:rsidR="00BE28B5">
        <w:rPr>
          <w:rFonts w:ascii="Arial" w:hAnsi="Arial" w:cs="Arial"/>
          <w:sz w:val="28"/>
          <w:szCs w:val="28"/>
        </w:rPr>
        <w:t>Feedback</w:t>
      </w:r>
      <w:r w:rsidR="00BF7E5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Mitarbeiter/in</w:t>
      </w:r>
    </w:p>
    <w:p w14:paraId="31BB3D94" w14:textId="77777777" w:rsidR="00AC26BA" w:rsidRPr="00B326D1" w:rsidRDefault="00AC26BA" w:rsidP="00AC26BA">
      <w:pPr>
        <w:spacing w:after="60"/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 xml:space="preserve">Bitte alle Antworten </w:t>
      </w:r>
      <w:r w:rsidRPr="00B7390D">
        <w:rPr>
          <w:rFonts w:ascii="Arial" w:hAnsi="Arial" w:cs="Arial"/>
          <w:i/>
          <w:sz w:val="22"/>
          <w:szCs w:val="22"/>
          <w:u w:val="single"/>
          <w:lang w:val="de-CH"/>
        </w:rPr>
        <w:t>kurz ausführen</w:t>
      </w:r>
      <w:r>
        <w:rPr>
          <w:rFonts w:ascii="Arial" w:hAnsi="Arial" w:cs="Arial"/>
          <w:i/>
          <w:sz w:val="22"/>
          <w:szCs w:val="22"/>
          <w:lang w:val="de-CH"/>
        </w:rPr>
        <w:t xml:space="preserve"> und gegebenen Handlungsbedarf formulieren!</w:t>
      </w:r>
    </w:p>
    <w:p w14:paraId="31BB3D95" w14:textId="77777777" w:rsidR="00AC26BA" w:rsidRPr="00FF1FEE" w:rsidRDefault="00AC26BA" w:rsidP="00AC26BA">
      <w:pPr>
        <w:pStyle w:val="berschrift2"/>
        <w:rPr>
          <w:rFonts w:ascii="Arial" w:hAnsi="Arial" w:cs="Arial"/>
          <w:sz w:val="24"/>
          <w:szCs w:val="24"/>
        </w:rPr>
      </w:pPr>
      <w:r w:rsidRPr="00FF1FEE">
        <w:rPr>
          <w:rFonts w:ascii="Arial" w:hAnsi="Arial" w:cs="Arial"/>
          <w:sz w:val="24"/>
          <w:szCs w:val="24"/>
        </w:rPr>
        <w:t>Grundbedürfnisse</w:t>
      </w:r>
    </w:p>
    <w:p w14:paraId="31BB3D96" w14:textId="77777777" w:rsidR="00AC26BA" w:rsidRPr="00461F3F" w:rsidRDefault="00AC26BA" w:rsidP="00AC26BA">
      <w:pPr>
        <w:spacing w:after="60"/>
        <w:rPr>
          <w:rFonts w:ascii="Arial" w:hAnsi="Arial" w:cs="Arial"/>
          <w:i/>
          <w:sz w:val="22"/>
          <w:szCs w:val="22"/>
          <w:lang w:val="de-CH"/>
        </w:rPr>
      </w:pPr>
      <w:r w:rsidRPr="00B326D1">
        <w:rPr>
          <w:rFonts w:ascii="Arial" w:hAnsi="Arial" w:cs="Arial"/>
          <w:i/>
          <w:sz w:val="22"/>
          <w:szCs w:val="22"/>
          <w:lang w:val="de-CH"/>
        </w:rPr>
        <w:t>Weiß ich, was bei der Arbeit von mir erwartet wird?</w:t>
      </w:r>
      <w:r>
        <w:rPr>
          <w:rFonts w:ascii="Arial" w:hAnsi="Arial" w:cs="Arial"/>
          <w:i/>
          <w:sz w:val="22"/>
          <w:szCs w:val="22"/>
          <w:lang w:val="de-CH"/>
        </w:rPr>
        <w:t xml:space="preserve"> </w:t>
      </w:r>
      <w:r>
        <w:rPr>
          <w:rFonts w:ascii="Arial" w:hAnsi="Arial" w:cs="Arial"/>
          <w:i/>
          <w:sz w:val="22"/>
          <w:szCs w:val="22"/>
          <w:lang w:val="de-CH"/>
        </w:rPr>
        <w:br/>
      </w:r>
      <w:r w:rsidRPr="00B326D1">
        <w:rPr>
          <w:rFonts w:ascii="Arial" w:hAnsi="Arial" w:cs="Arial"/>
          <w:i/>
          <w:sz w:val="22"/>
          <w:szCs w:val="22"/>
          <w:lang w:val="de-CH"/>
        </w:rPr>
        <w:t xml:space="preserve">Habe ich </w:t>
      </w:r>
      <w:r>
        <w:rPr>
          <w:rFonts w:ascii="Arial" w:hAnsi="Arial" w:cs="Arial"/>
          <w:i/>
          <w:sz w:val="22"/>
          <w:szCs w:val="22"/>
          <w:lang w:val="de-CH"/>
        </w:rPr>
        <w:t>alle erforderlichen Arbeitsmittel und Informationen zur Erledigung meiner Arbeit</w:t>
      </w:r>
      <w:r w:rsidRPr="00B326D1">
        <w:rPr>
          <w:rFonts w:ascii="Arial" w:hAnsi="Arial" w:cs="Arial"/>
          <w:i/>
          <w:sz w:val="22"/>
          <w:szCs w:val="22"/>
          <w:lang w:val="de-CH"/>
        </w:rPr>
        <w:t>?</w:t>
      </w:r>
      <w:r>
        <w:rPr>
          <w:rFonts w:ascii="Arial" w:hAnsi="Arial" w:cs="Arial"/>
          <w:i/>
          <w:sz w:val="22"/>
          <w:szCs w:val="22"/>
          <w:lang w:val="de-CH"/>
        </w:rPr>
        <w:t xml:space="preserve"> </w:t>
      </w:r>
      <w:r>
        <w:rPr>
          <w:rFonts w:ascii="Arial" w:hAnsi="Arial" w:cs="Arial"/>
          <w:i/>
          <w:sz w:val="22"/>
          <w:szCs w:val="22"/>
          <w:lang w:val="de-CH"/>
        </w:rPr>
        <w:br/>
        <w:t>Bin ich zufrieden mit meinen aktuellen Arbeitszeiten?</w:t>
      </w:r>
    </w:p>
    <w:p w14:paraId="31BB3D97" w14:textId="77777777" w:rsidR="00AC26BA" w:rsidRPr="00461F3F" w:rsidRDefault="00AC26BA" w:rsidP="00AC26BA">
      <w:pPr>
        <w:pStyle w:val="Listenabsatz"/>
        <w:numPr>
          <w:ilvl w:val="0"/>
          <w:numId w:val="38"/>
        </w:numPr>
        <w:rPr>
          <w:rFonts w:ascii="Arial" w:hAnsi="Arial" w:cs="Arial"/>
          <w:sz w:val="22"/>
          <w:szCs w:val="22"/>
          <w:lang w:val="de-CH"/>
        </w:rPr>
      </w:pPr>
    </w:p>
    <w:p w14:paraId="31BB3D98" w14:textId="77777777" w:rsidR="00AC26BA" w:rsidRDefault="00AC26BA" w:rsidP="00AC26BA">
      <w:pPr>
        <w:rPr>
          <w:rFonts w:ascii="Arial" w:hAnsi="Arial" w:cs="Arial"/>
          <w:sz w:val="22"/>
          <w:szCs w:val="22"/>
          <w:lang w:val="de-CH"/>
        </w:rPr>
      </w:pPr>
    </w:p>
    <w:p w14:paraId="31BB3D99" w14:textId="77777777" w:rsidR="00AC26BA" w:rsidRPr="00FF1FEE" w:rsidRDefault="00AC26BA" w:rsidP="00AC26BA">
      <w:pPr>
        <w:pStyle w:val="berschrift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Wertschätzung</w:t>
      </w:r>
    </w:p>
    <w:p w14:paraId="31BB3D9A" w14:textId="77777777" w:rsidR="00AC26BA" w:rsidRDefault="00AC26BA" w:rsidP="00AC26BA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 xml:space="preserve">Kann ich meine Stärken in die tägliche Arbeit einbringen? </w:t>
      </w:r>
      <w:r>
        <w:rPr>
          <w:rFonts w:ascii="Arial" w:hAnsi="Arial" w:cs="Arial"/>
          <w:i/>
          <w:sz w:val="22"/>
          <w:szCs w:val="22"/>
          <w:lang w:val="de-CH"/>
        </w:rPr>
        <w:br/>
        <w:t xml:space="preserve">Bekomme ich regelmäßig für gute Arbeit Anerkennung und Lob? </w:t>
      </w:r>
      <w:r>
        <w:rPr>
          <w:rFonts w:ascii="Arial" w:hAnsi="Arial" w:cs="Arial"/>
          <w:i/>
          <w:sz w:val="22"/>
          <w:szCs w:val="22"/>
          <w:lang w:val="de-CH"/>
        </w:rPr>
        <w:br/>
        <w:t>Interessieren sich meine Führungskraft und meine</w:t>
      </w:r>
      <w:r w:rsidR="004E2397">
        <w:rPr>
          <w:rFonts w:ascii="Arial" w:hAnsi="Arial" w:cs="Arial"/>
          <w:i/>
          <w:sz w:val="22"/>
          <w:szCs w:val="22"/>
          <w:lang w:val="de-CH"/>
        </w:rPr>
        <w:t xml:space="preserve"> Kollegen für mich als Mensch? </w:t>
      </w:r>
    </w:p>
    <w:p w14:paraId="31BB3D9B" w14:textId="77777777" w:rsidR="00AC26BA" w:rsidRPr="009D52DB" w:rsidRDefault="00AC26BA" w:rsidP="00AC26BA">
      <w:pPr>
        <w:pStyle w:val="Listenabsatz"/>
        <w:numPr>
          <w:ilvl w:val="0"/>
          <w:numId w:val="38"/>
        </w:numPr>
        <w:rPr>
          <w:rFonts w:ascii="Arial" w:hAnsi="Arial" w:cs="Arial"/>
          <w:sz w:val="22"/>
          <w:szCs w:val="22"/>
          <w:lang w:val="de-CH"/>
        </w:rPr>
      </w:pPr>
    </w:p>
    <w:p w14:paraId="31BB3D9C" w14:textId="77777777" w:rsidR="00AC26BA" w:rsidRDefault="00AC26BA" w:rsidP="00AC26BA">
      <w:pPr>
        <w:rPr>
          <w:lang w:val="de-CH"/>
        </w:rPr>
      </w:pPr>
    </w:p>
    <w:p w14:paraId="31BB3D9D" w14:textId="77777777" w:rsidR="00AC26BA" w:rsidRPr="00FF1FEE" w:rsidRDefault="00AC26BA" w:rsidP="00AC26BA">
      <w:pPr>
        <w:pStyle w:val="berschrift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Sinnstiftung und </w:t>
      </w:r>
      <w:r w:rsidR="00835824">
        <w:rPr>
          <w:rFonts w:ascii="Arial" w:hAnsi="Arial" w:cs="Arial"/>
          <w:sz w:val="24"/>
          <w:szCs w:val="24"/>
        </w:rPr>
        <w:t>Zusammenarbeit</w:t>
      </w:r>
    </w:p>
    <w:p w14:paraId="31BB3D9E" w14:textId="77777777" w:rsidR="00835824" w:rsidRDefault="00AC26BA" w:rsidP="00AC26BA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Habe ich den Eindruck, dass meine Meinungen und Vorstellungen im Arbeitsalltag zählen?</w:t>
      </w:r>
      <w:r>
        <w:rPr>
          <w:rFonts w:ascii="Arial" w:hAnsi="Arial" w:cs="Arial"/>
          <w:i/>
          <w:sz w:val="22"/>
          <w:szCs w:val="22"/>
          <w:lang w:val="de-CH"/>
        </w:rPr>
        <w:br/>
        <w:t>Geben mir Unternehmensziele und -philosophie das Gefühl, dass meine Arbeit wichtig ist?</w:t>
      </w:r>
    </w:p>
    <w:p w14:paraId="31BB3D9F" w14:textId="77777777" w:rsidR="00AC26BA" w:rsidRDefault="00835824" w:rsidP="00AC26BA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Ist mein Team bestrebt, Arbeit von hoher Qualität zu leisten?</w:t>
      </w:r>
      <w:r w:rsidR="00AC26BA">
        <w:rPr>
          <w:rFonts w:ascii="Arial" w:hAnsi="Arial" w:cs="Arial"/>
          <w:i/>
          <w:sz w:val="22"/>
          <w:szCs w:val="22"/>
          <w:lang w:val="de-CH"/>
        </w:rPr>
        <w:br/>
        <w:t>Kann ich mich innerhalb der Firma jemandem anvertrauen?</w:t>
      </w:r>
    </w:p>
    <w:p w14:paraId="31BB3DA0" w14:textId="77777777" w:rsidR="00AC26BA" w:rsidRPr="009D52DB" w:rsidRDefault="00AC26BA" w:rsidP="00AC26BA">
      <w:pPr>
        <w:pStyle w:val="Listenabsatz"/>
        <w:numPr>
          <w:ilvl w:val="0"/>
          <w:numId w:val="38"/>
        </w:numPr>
        <w:rPr>
          <w:rFonts w:ascii="Arial" w:hAnsi="Arial" w:cs="Arial"/>
          <w:sz w:val="22"/>
          <w:szCs w:val="22"/>
          <w:lang w:val="de-CH"/>
        </w:rPr>
      </w:pPr>
    </w:p>
    <w:p w14:paraId="31BB3DA1" w14:textId="77777777" w:rsidR="00AC26BA" w:rsidRPr="000F4E1F" w:rsidRDefault="00AC26BA" w:rsidP="00AC26BA">
      <w:pPr>
        <w:rPr>
          <w:rFonts w:ascii="Arial" w:hAnsi="Arial" w:cs="Arial"/>
          <w:i/>
          <w:sz w:val="22"/>
          <w:szCs w:val="22"/>
          <w:lang w:val="de-CH"/>
        </w:rPr>
      </w:pPr>
    </w:p>
    <w:p w14:paraId="31BB3DA2" w14:textId="77777777" w:rsidR="00AC26BA" w:rsidRPr="00FF1FEE" w:rsidRDefault="00AC26BA" w:rsidP="00AC26BA">
      <w:pPr>
        <w:pStyle w:val="berschrift2"/>
        <w:rPr>
          <w:rFonts w:ascii="Arial" w:hAnsi="Arial" w:cs="Arial"/>
          <w:sz w:val="24"/>
          <w:szCs w:val="24"/>
        </w:rPr>
      </w:pPr>
      <w:r w:rsidRPr="00FF1FEE">
        <w:rPr>
          <w:rFonts w:ascii="Arial" w:hAnsi="Arial" w:cs="Arial"/>
          <w:sz w:val="24"/>
          <w:szCs w:val="24"/>
        </w:rPr>
        <w:t>Wachstum</w:t>
      </w:r>
    </w:p>
    <w:p w14:paraId="31BB3DA3" w14:textId="77777777" w:rsidR="00AC26BA" w:rsidRDefault="00AC26BA" w:rsidP="00AC26BA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Findet eine kontinuierliche Betreuung meiner Weiterentwicklung statt?</w:t>
      </w:r>
      <w:r>
        <w:rPr>
          <w:rFonts w:ascii="Arial" w:hAnsi="Arial" w:cs="Arial"/>
          <w:i/>
          <w:sz w:val="22"/>
          <w:szCs w:val="22"/>
          <w:lang w:val="de-CH"/>
        </w:rPr>
        <w:br/>
        <w:t>Konnte ich mich innerhalb des vergangenen Jahres weiterentwickeln?</w:t>
      </w:r>
    </w:p>
    <w:p w14:paraId="31BB3DA4" w14:textId="77777777" w:rsidR="00AC26BA" w:rsidRDefault="00AC26BA" w:rsidP="00AC26BA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31BB3DA5" w14:textId="77777777" w:rsidR="007C2737" w:rsidRPr="0097565C" w:rsidRDefault="007C2737" w:rsidP="007C2737">
      <w:pPr>
        <w:rPr>
          <w:rFonts w:ascii="Arial" w:hAnsi="Arial" w:cs="Arial"/>
          <w:sz w:val="22"/>
          <w:szCs w:val="22"/>
          <w:lang w:val="de-CH"/>
        </w:rPr>
      </w:pPr>
    </w:p>
    <w:p w14:paraId="31BB3DA6" w14:textId="77777777" w:rsidR="00AC52EA" w:rsidRDefault="00AC52EA">
      <w:pPr>
        <w:overflowPunct/>
        <w:autoSpaceDE/>
        <w:autoSpaceDN/>
        <w:adjustRightInd/>
        <w:textAlignment w:val="auto"/>
        <w:rPr>
          <w:rFonts w:ascii="Arial" w:hAnsi="Arial" w:cs="Arial"/>
          <w:b/>
          <w:kern w:val="28"/>
          <w:sz w:val="28"/>
          <w:szCs w:val="28"/>
          <w:lang w:val="de-CH"/>
        </w:rPr>
      </w:pPr>
      <w:bookmarkStart w:id="2" w:name="FF5"/>
      <w:bookmarkStart w:id="3" w:name="FF7"/>
      <w:bookmarkStart w:id="4" w:name="F48"/>
      <w:bookmarkEnd w:id="2"/>
      <w:bookmarkEnd w:id="3"/>
      <w:bookmarkEnd w:id="4"/>
      <w:r>
        <w:rPr>
          <w:rFonts w:ascii="Arial" w:hAnsi="Arial" w:cs="Arial"/>
          <w:sz w:val="28"/>
          <w:szCs w:val="28"/>
        </w:rPr>
        <w:br w:type="page"/>
      </w:r>
    </w:p>
    <w:p w14:paraId="31BB3DA7" w14:textId="77777777" w:rsidR="00281020" w:rsidRPr="004728AE" w:rsidRDefault="00281020" w:rsidP="00281020">
      <w:pPr>
        <w:pStyle w:val="berschrift1"/>
        <w:ind w:left="-426" w:firstLine="426"/>
        <w:rPr>
          <w:rFonts w:ascii="Arial" w:hAnsi="Arial" w:cs="Arial"/>
          <w:szCs w:val="24"/>
        </w:rPr>
      </w:pPr>
      <w:r w:rsidRPr="00FA631C">
        <w:rPr>
          <w:rFonts w:ascii="Arial" w:hAnsi="Arial" w:cs="Arial"/>
          <w:sz w:val="28"/>
          <w:szCs w:val="28"/>
        </w:rPr>
        <w:lastRenderedPageBreak/>
        <w:t xml:space="preserve">Persönliche Präferenzen </w:t>
      </w:r>
    </w:p>
    <w:p w14:paraId="31BB3DA8" w14:textId="77777777" w:rsidR="00281020" w:rsidRPr="004728AE" w:rsidRDefault="00281020" w:rsidP="00281020">
      <w:pPr>
        <w:pStyle w:val="berschrift2"/>
        <w:rPr>
          <w:rFonts w:ascii="Arial" w:hAnsi="Arial" w:cs="Arial"/>
          <w:kern w:val="28"/>
          <w:sz w:val="24"/>
          <w:szCs w:val="28"/>
        </w:rPr>
      </w:pPr>
      <w:r>
        <w:rPr>
          <w:rFonts w:ascii="Arial" w:hAnsi="Arial" w:cs="Arial"/>
          <w:sz w:val="24"/>
          <w:szCs w:val="24"/>
        </w:rPr>
        <w:t>Feedback</w:t>
      </w:r>
      <w:r w:rsidRPr="00FA631C">
        <w:rPr>
          <w:rFonts w:ascii="Arial" w:hAnsi="Arial" w:cs="Arial"/>
          <w:sz w:val="24"/>
          <w:szCs w:val="24"/>
        </w:rPr>
        <w:t xml:space="preserve"> </w:t>
      </w:r>
      <w:r w:rsidRPr="004728AE">
        <w:rPr>
          <w:rFonts w:ascii="Arial" w:hAnsi="Arial" w:cs="Arial"/>
          <w:kern w:val="28"/>
          <w:sz w:val="24"/>
          <w:szCs w:val="28"/>
        </w:rPr>
        <w:t>Mitarbeiter/in</w:t>
      </w:r>
    </w:p>
    <w:p w14:paraId="31BB3DA9" w14:textId="77777777" w:rsidR="00281020" w:rsidRPr="00B04CCB" w:rsidRDefault="00281020" w:rsidP="00281020">
      <w:pPr>
        <w:rPr>
          <w:rFonts w:ascii="Arial" w:hAnsi="Arial" w:cs="Arial"/>
          <w:sz w:val="22"/>
          <w:szCs w:val="22"/>
          <w:lang w:val="de-CH"/>
        </w:rPr>
      </w:pPr>
      <w:r w:rsidRPr="00214B2B">
        <w:rPr>
          <w:rFonts w:ascii="Arial" w:hAnsi="Arial" w:cs="Arial"/>
          <w:i/>
          <w:sz w:val="22"/>
          <w:szCs w:val="22"/>
          <w:lang w:val="de-CH"/>
        </w:rPr>
        <w:t>Was liegt dir innerhalb deines Aufgabengebiets besonders gut?</w:t>
      </w:r>
    </w:p>
    <w:p w14:paraId="31BB3DAA" w14:textId="77777777" w:rsidR="00281020" w:rsidRPr="008266AA" w:rsidRDefault="00281020" w:rsidP="00281020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31BB3DAB" w14:textId="77777777" w:rsidR="00281020" w:rsidRDefault="00281020" w:rsidP="00281020">
      <w:pPr>
        <w:rPr>
          <w:rFonts w:ascii="Arial" w:hAnsi="Arial" w:cs="Arial"/>
          <w:sz w:val="22"/>
          <w:szCs w:val="22"/>
          <w:lang w:val="de-CH"/>
        </w:rPr>
      </w:pPr>
    </w:p>
    <w:p w14:paraId="31BB3DAC" w14:textId="77777777" w:rsidR="00281020" w:rsidRPr="00B04CCB" w:rsidRDefault="00281020" w:rsidP="00281020">
      <w:pPr>
        <w:rPr>
          <w:rFonts w:ascii="Arial" w:hAnsi="Arial" w:cs="Arial"/>
          <w:sz w:val="22"/>
          <w:szCs w:val="22"/>
          <w:lang w:val="de-CH"/>
        </w:rPr>
      </w:pPr>
      <w:r w:rsidRPr="00214B2B">
        <w:rPr>
          <w:rFonts w:ascii="Arial" w:hAnsi="Arial" w:cs="Arial"/>
          <w:i/>
          <w:sz w:val="22"/>
          <w:szCs w:val="22"/>
          <w:lang w:val="de-CH"/>
        </w:rPr>
        <w:t>Was machst du im Gegenzug dazu nicht so gerne?</w:t>
      </w:r>
    </w:p>
    <w:p w14:paraId="31BB3DAD" w14:textId="77777777" w:rsidR="00281020" w:rsidRDefault="00281020" w:rsidP="00281020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31BB3DAE" w14:textId="77777777" w:rsidR="00281020" w:rsidRPr="00FA631C" w:rsidRDefault="00281020" w:rsidP="00281020">
      <w:pPr>
        <w:pStyle w:val="berschrift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Feedback</w:t>
      </w:r>
      <w:r w:rsidRPr="00FA631C">
        <w:rPr>
          <w:rFonts w:ascii="Arial" w:hAnsi="Arial" w:cs="Arial"/>
          <w:sz w:val="24"/>
          <w:szCs w:val="24"/>
        </w:rPr>
        <w:t xml:space="preserve"> Führungskraft</w:t>
      </w:r>
    </w:p>
    <w:p w14:paraId="31BB3DAF" w14:textId="77777777" w:rsidR="00281020" w:rsidRDefault="00281020" w:rsidP="00281020">
      <w:pPr>
        <w:widowControl w:val="0"/>
        <w:tabs>
          <w:tab w:val="left" w:pos="1702"/>
        </w:tabs>
        <w:rPr>
          <w:rFonts w:ascii="Arial" w:hAnsi="Arial" w:cs="Arial"/>
          <w:i/>
          <w:sz w:val="22"/>
          <w:szCs w:val="22"/>
          <w:lang w:val="de-CH"/>
        </w:rPr>
      </w:pPr>
      <w:r w:rsidRPr="0021624F">
        <w:rPr>
          <w:rFonts w:ascii="Arial" w:hAnsi="Arial" w:cs="Arial"/>
          <w:i/>
          <w:sz w:val="22"/>
          <w:szCs w:val="22"/>
          <w:lang w:val="de-CH"/>
        </w:rPr>
        <w:t>W</w:t>
      </w:r>
      <w:r>
        <w:rPr>
          <w:rFonts w:ascii="Arial" w:hAnsi="Arial" w:cs="Arial"/>
          <w:i/>
          <w:sz w:val="22"/>
          <w:szCs w:val="22"/>
          <w:lang w:val="de-CH"/>
        </w:rPr>
        <w:t>elche</w:t>
      </w:r>
      <w:r w:rsidRPr="0021624F">
        <w:rPr>
          <w:rFonts w:ascii="Arial" w:hAnsi="Arial" w:cs="Arial"/>
          <w:i/>
          <w:sz w:val="22"/>
          <w:szCs w:val="22"/>
          <w:lang w:val="de-CH"/>
        </w:rPr>
        <w:t xml:space="preserve"> Präferenzen</w:t>
      </w:r>
      <w:r>
        <w:rPr>
          <w:rFonts w:ascii="Arial" w:hAnsi="Arial" w:cs="Arial"/>
          <w:i/>
          <w:sz w:val="22"/>
          <w:szCs w:val="22"/>
          <w:lang w:val="de-CH"/>
        </w:rPr>
        <w:t xml:space="preserve"> werden erkannt, </w:t>
      </w:r>
      <w:r w:rsidRPr="003F326C">
        <w:rPr>
          <w:rFonts w:ascii="Arial" w:hAnsi="Arial" w:cs="Arial"/>
          <w:i/>
          <w:sz w:val="22"/>
          <w:szCs w:val="22"/>
          <w:lang w:val="de-CH"/>
        </w:rPr>
        <w:t>was wird eher nicht so gerne gemacht</w:t>
      </w:r>
      <w:r w:rsidRPr="0021624F">
        <w:rPr>
          <w:rFonts w:ascii="Arial" w:hAnsi="Arial" w:cs="Arial"/>
          <w:i/>
          <w:sz w:val="22"/>
          <w:szCs w:val="22"/>
          <w:lang w:val="de-CH"/>
        </w:rPr>
        <w:t>?</w:t>
      </w:r>
    </w:p>
    <w:p w14:paraId="31BB3DB0" w14:textId="77777777" w:rsidR="00281020" w:rsidRPr="00281020" w:rsidRDefault="00281020" w:rsidP="00281020">
      <w:pPr>
        <w:widowControl w:val="0"/>
        <w:numPr>
          <w:ilvl w:val="0"/>
          <w:numId w:val="40"/>
        </w:numPr>
        <w:tabs>
          <w:tab w:val="left" w:pos="1702"/>
        </w:tabs>
        <w:rPr>
          <w:rFonts w:ascii="Arial" w:hAnsi="Arial" w:cs="Arial"/>
          <w:sz w:val="22"/>
          <w:szCs w:val="22"/>
          <w:lang w:val="de-CH"/>
        </w:rPr>
      </w:pPr>
    </w:p>
    <w:p w14:paraId="31BB3DB1" w14:textId="77777777" w:rsidR="0021624F" w:rsidRPr="0021624F" w:rsidRDefault="0021624F" w:rsidP="0021624F">
      <w:pPr>
        <w:pStyle w:val="berschrift1"/>
        <w:ind w:left="-426" w:firstLine="426"/>
        <w:rPr>
          <w:rFonts w:ascii="Arial" w:hAnsi="Arial" w:cs="Arial"/>
          <w:sz w:val="28"/>
          <w:szCs w:val="28"/>
        </w:rPr>
      </w:pPr>
      <w:r w:rsidRPr="0021624F">
        <w:rPr>
          <w:rFonts w:ascii="Arial" w:hAnsi="Arial" w:cs="Arial"/>
          <w:sz w:val="28"/>
          <w:szCs w:val="28"/>
        </w:rPr>
        <w:t xml:space="preserve">Ziele </w:t>
      </w:r>
      <w:r w:rsidRPr="00DB61A2">
        <w:rPr>
          <w:rFonts w:ascii="Arial" w:hAnsi="Arial" w:cs="Arial"/>
          <w:sz w:val="28"/>
          <w:szCs w:val="28"/>
        </w:rPr>
        <w:t>und Motivation</w:t>
      </w:r>
      <w:r w:rsidR="00B65FB0" w:rsidRPr="00DB61A2">
        <w:rPr>
          <w:rFonts w:ascii="Arial" w:hAnsi="Arial" w:cs="Arial"/>
          <w:sz w:val="28"/>
          <w:szCs w:val="28"/>
        </w:rPr>
        <w:t xml:space="preserve"> (im Kontext des </w:t>
      </w:r>
      <w:r w:rsidR="00DB61A2" w:rsidRPr="00DB61A2">
        <w:rPr>
          <w:rFonts w:ascii="Arial" w:hAnsi="Arial" w:cs="Arial"/>
          <w:sz w:val="28"/>
          <w:szCs w:val="28"/>
        </w:rPr>
        <w:t>Aufgabenbereichs</w:t>
      </w:r>
      <w:r w:rsidR="00B65FB0" w:rsidRPr="00DB61A2">
        <w:rPr>
          <w:rFonts w:ascii="Arial" w:hAnsi="Arial" w:cs="Arial"/>
          <w:sz w:val="28"/>
          <w:szCs w:val="28"/>
        </w:rPr>
        <w:t>)</w:t>
      </w:r>
    </w:p>
    <w:p w14:paraId="31BB3DB2" w14:textId="77777777" w:rsidR="008273DC" w:rsidRDefault="008273DC" w:rsidP="008273DC">
      <w:pPr>
        <w:rPr>
          <w:rFonts w:ascii="Arial" w:hAnsi="Arial" w:cs="Arial"/>
          <w:i/>
          <w:sz w:val="22"/>
          <w:szCs w:val="22"/>
          <w:lang w:val="de-CH"/>
        </w:rPr>
      </w:pPr>
      <w:r w:rsidRPr="00DD647B">
        <w:rPr>
          <w:rFonts w:ascii="Arial" w:hAnsi="Arial" w:cs="Arial"/>
          <w:i/>
          <w:sz w:val="22"/>
          <w:szCs w:val="22"/>
          <w:lang w:val="de-CH"/>
        </w:rPr>
        <w:t>Welche Ziele hast du dir mittelfristig gesetzt?</w:t>
      </w:r>
      <w:r>
        <w:rPr>
          <w:rFonts w:ascii="Arial" w:hAnsi="Arial" w:cs="Arial"/>
          <w:i/>
          <w:sz w:val="22"/>
          <w:szCs w:val="22"/>
          <w:lang w:val="de-CH"/>
        </w:rPr>
        <w:t xml:space="preserve"> (</w:t>
      </w:r>
      <w:r w:rsidR="003F31D3">
        <w:rPr>
          <w:rFonts w:ascii="Arial" w:hAnsi="Arial" w:cs="Arial"/>
          <w:i/>
          <w:sz w:val="22"/>
          <w:szCs w:val="22"/>
          <w:lang w:val="de-CH"/>
        </w:rPr>
        <w:t>mittelfristig</w:t>
      </w:r>
      <w:r>
        <w:rPr>
          <w:rFonts w:ascii="Arial" w:hAnsi="Arial" w:cs="Arial"/>
          <w:i/>
          <w:sz w:val="22"/>
          <w:szCs w:val="22"/>
          <w:lang w:val="de-CH"/>
        </w:rPr>
        <w:t xml:space="preserve"> &gt;= 1 Jahr)</w:t>
      </w:r>
    </w:p>
    <w:p w14:paraId="31BB3DB3" w14:textId="77777777" w:rsidR="008273DC" w:rsidRDefault="008273DC" w:rsidP="004E07D2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31BB3DB4" w14:textId="77777777" w:rsidR="008273DC" w:rsidRDefault="008273DC" w:rsidP="008273DC">
      <w:pPr>
        <w:rPr>
          <w:rFonts w:ascii="Arial" w:hAnsi="Arial" w:cs="Arial"/>
          <w:sz w:val="22"/>
          <w:szCs w:val="22"/>
          <w:lang w:val="de-CH"/>
        </w:rPr>
      </w:pPr>
    </w:p>
    <w:p w14:paraId="31BB3DB5" w14:textId="77777777" w:rsidR="008273DC" w:rsidRPr="00B04CCB" w:rsidRDefault="008273DC" w:rsidP="008273DC">
      <w:pPr>
        <w:rPr>
          <w:rFonts w:ascii="Arial" w:hAnsi="Arial" w:cs="Arial"/>
          <w:sz w:val="22"/>
          <w:szCs w:val="22"/>
          <w:lang w:val="de-CH"/>
        </w:rPr>
      </w:pPr>
      <w:r w:rsidRPr="00927B5C">
        <w:rPr>
          <w:rFonts w:ascii="Arial" w:hAnsi="Arial" w:cs="Arial"/>
          <w:i/>
          <w:sz w:val="22"/>
          <w:szCs w:val="22"/>
          <w:lang w:val="de-CH"/>
        </w:rPr>
        <w:t>Was ist grundsätzlich deine Motivation jeden Tag zur Arbeit zu gehen?</w:t>
      </w:r>
      <w:r>
        <w:rPr>
          <w:rFonts w:ascii="Arial" w:hAnsi="Arial" w:cs="Arial"/>
          <w:i/>
          <w:sz w:val="22"/>
          <w:szCs w:val="22"/>
          <w:lang w:val="de-CH"/>
        </w:rPr>
        <w:t xml:space="preserve"> Was möchtest du mit deiner Arbeit erreichen?</w:t>
      </w:r>
    </w:p>
    <w:p w14:paraId="31BB3DB6" w14:textId="77777777" w:rsidR="008273DC" w:rsidRPr="0021624F" w:rsidRDefault="008273DC" w:rsidP="004E07D2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31BB3DB7" w14:textId="77777777" w:rsidR="001B2C4A" w:rsidRDefault="001B2C4A" w:rsidP="001B2C4A">
      <w:pPr>
        <w:rPr>
          <w:lang w:val="de-CH"/>
        </w:rPr>
      </w:pPr>
    </w:p>
    <w:p w14:paraId="31BB3DB8" w14:textId="77777777" w:rsidR="00AC52EA" w:rsidRDefault="00AC52EA" w:rsidP="001B2C4A">
      <w:pPr>
        <w:rPr>
          <w:lang w:val="de-CH"/>
        </w:rPr>
      </w:pPr>
    </w:p>
    <w:p w14:paraId="18B465D4" w14:textId="67D342EE" w:rsidR="006C7941" w:rsidRPr="006C7941" w:rsidRDefault="00A929FF" w:rsidP="006C7941">
      <w:pPr>
        <w:pStyle w:val="berschrift1"/>
      </w:pPr>
      <w:r w:rsidRPr="006C7941">
        <w:rPr>
          <w:rFonts w:ascii="Arial" w:hAnsi="Arial" w:cs="Arial"/>
          <w:sz w:val="28"/>
          <w:szCs w:val="28"/>
        </w:rPr>
        <w:t xml:space="preserve">Kurze Zusammenfassung und </w:t>
      </w:r>
      <w:r w:rsidR="006C7941" w:rsidRPr="006C7941">
        <w:rPr>
          <w:rFonts w:ascii="Arial" w:hAnsi="Arial" w:cs="Arial"/>
          <w:sz w:val="28"/>
          <w:szCs w:val="28"/>
        </w:rPr>
        <w:t>Ergebnis des Gespräch</w:t>
      </w:r>
      <w:bookmarkStart w:id="5" w:name="_GoBack"/>
      <w:bookmarkEnd w:id="5"/>
    </w:p>
    <w:p w14:paraId="5BB325AB" w14:textId="77777777" w:rsidR="006C7941" w:rsidRDefault="006C7941" w:rsidP="006C7941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31BB3DBA" w14:textId="77777777" w:rsidR="00842677" w:rsidRDefault="00842677" w:rsidP="006250F2">
      <w:pPr>
        <w:rPr>
          <w:rFonts w:ascii="Arial" w:hAnsi="Arial" w:cs="Arial"/>
          <w:sz w:val="22"/>
          <w:szCs w:val="22"/>
          <w:lang w:val="de-CH"/>
        </w:rPr>
      </w:pPr>
    </w:p>
    <w:p w14:paraId="31BB3DBB" w14:textId="77777777" w:rsidR="00AC52EA" w:rsidRDefault="00AC52EA" w:rsidP="006250F2">
      <w:pPr>
        <w:rPr>
          <w:rFonts w:ascii="Arial" w:hAnsi="Arial" w:cs="Arial"/>
          <w:sz w:val="22"/>
          <w:szCs w:val="22"/>
          <w:lang w:val="de-CH"/>
        </w:rPr>
      </w:pPr>
    </w:p>
    <w:p w14:paraId="31BB3DBC" w14:textId="77777777" w:rsidR="00F2312E" w:rsidRDefault="00F2312E" w:rsidP="004751B2">
      <w:pPr>
        <w:pStyle w:val="berschrift1"/>
        <w:ind w:left="-426" w:firstLine="426"/>
        <w:rPr>
          <w:rFonts w:ascii="Arial" w:hAnsi="Arial" w:cs="Arial"/>
          <w:sz w:val="28"/>
          <w:szCs w:val="28"/>
        </w:rPr>
      </w:pPr>
      <w:r w:rsidRPr="00C50CD1">
        <w:rPr>
          <w:rFonts w:ascii="Arial" w:hAnsi="Arial" w:cs="Arial"/>
          <w:sz w:val="28"/>
          <w:szCs w:val="28"/>
        </w:rPr>
        <w:t>Nächstes Gespräch</w:t>
      </w:r>
    </w:p>
    <w:p w14:paraId="31BB3DBD" w14:textId="77777777" w:rsidR="00064093" w:rsidRPr="00064093" w:rsidRDefault="00064093" w:rsidP="00064093">
      <w:pPr>
        <w:rPr>
          <w:lang w:val="de-CH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339"/>
        <w:gridCol w:w="2410"/>
      </w:tblGrid>
      <w:tr w:rsidR="001251AF" w14:paraId="31BB3DC0" w14:textId="77777777" w:rsidTr="00A929FF">
        <w:tc>
          <w:tcPr>
            <w:tcW w:w="23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BB3DBE" w14:textId="77777777" w:rsidR="001251AF" w:rsidRPr="00E51EB6" w:rsidRDefault="001251AF" w:rsidP="00DF7E19">
            <w:pPr>
              <w:keepNext/>
              <w:keepLines/>
              <w:suppressLineNumbers/>
              <w:suppressAutoHyphens/>
              <w:spacing w:before="60" w:after="6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 w:rsidRPr="00E51EB6">
              <w:rPr>
                <w:rFonts w:ascii="Arial" w:hAnsi="Arial" w:cs="Arial"/>
                <w:b/>
                <w:sz w:val="22"/>
                <w:szCs w:val="22"/>
                <w:lang w:val="de-CH"/>
              </w:rPr>
              <w:t>Termin MM/JJJJ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BB3DBF" w14:textId="77777777" w:rsidR="001251AF" w:rsidRPr="00E51EB6" w:rsidRDefault="001251AF" w:rsidP="00DF7E19">
            <w:pPr>
              <w:keepNext/>
              <w:keepLines/>
              <w:suppressLineNumbers/>
              <w:suppressAutoHyphens/>
              <w:spacing w:before="60" w:after="6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de-CH"/>
              </w:rPr>
              <w:t>Gesprächsteilnehmer</w:t>
            </w:r>
          </w:p>
        </w:tc>
      </w:tr>
      <w:tr w:rsidR="001251AF" w14:paraId="31BB3DC3" w14:textId="77777777" w:rsidTr="00A929FF"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3DC1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3DC2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  <w:tr w:rsidR="001251AF" w14:paraId="31BB3DC6" w14:textId="77777777" w:rsidTr="00A929FF"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3DC4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3DC5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31BB3DC7" w14:textId="77777777" w:rsidR="00F2312E" w:rsidRDefault="00F2312E" w:rsidP="00DF7E19">
      <w:pPr>
        <w:rPr>
          <w:rFonts w:ascii="Arial" w:hAnsi="Arial" w:cs="Arial"/>
          <w:sz w:val="24"/>
        </w:rPr>
      </w:pPr>
    </w:p>
    <w:p w14:paraId="31BB3DC8" w14:textId="77777777" w:rsidR="00FF74DA" w:rsidRPr="006E586C" w:rsidRDefault="00FF74DA" w:rsidP="00DF7E19">
      <w:pPr>
        <w:rPr>
          <w:rFonts w:ascii="Arial" w:hAnsi="Arial" w:cs="Arial"/>
          <w:sz w:val="24"/>
        </w:rPr>
      </w:pPr>
    </w:p>
    <w:p w14:paraId="31BB3DC9" w14:textId="77777777" w:rsidR="00F2312E" w:rsidRPr="00E51EB6" w:rsidRDefault="00F2312E" w:rsidP="00DF7E19">
      <w:pPr>
        <w:rPr>
          <w:rFonts w:ascii="Arial" w:hAnsi="Arial" w:cs="Arial"/>
          <w:b/>
          <w:sz w:val="22"/>
          <w:szCs w:val="22"/>
        </w:rPr>
      </w:pPr>
      <w:r w:rsidRPr="00E51EB6">
        <w:rPr>
          <w:rFonts w:ascii="Arial" w:hAnsi="Arial" w:cs="Arial"/>
          <w:b/>
          <w:sz w:val="22"/>
          <w:szCs w:val="22"/>
        </w:rPr>
        <w:t>Unterschriften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906"/>
        <w:gridCol w:w="426"/>
        <w:gridCol w:w="3118"/>
      </w:tblGrid>
      <w:tr w:rsidR="00E91D66" w14:paraId="31BB3DCF" w14:textId="77777777" w:rsidTr="005D330B">
        <w:trPr>
          <w:cantSplit/>
        </w:trPr>
        <w:tc>
          <w:tcPr>
            <w:tcW w:w="2906" w:type="dxa"/>
            <w:tcBorders>
              <w:bottom w:val="single" w:sz="6" w:space="0" w:color="auto"/>
            </w:tcBorders>
          </w:tcPr>
          <w:p w14:paraId="31BB3DCA" w14:textId="77777777" w:rsidR="00E91D66" w:rsidRPr="00E51EB6" w:rsidRDefault="001251AF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bookmarkStart w:id="6" w:name="Beförder"/>
            <w:bookmarkEnd w:id="6"/>
            <w:r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begin"/>
            </w:r>
            <w:r w:rsidR="006C1EAC">
              <w:rPr>
                <w:rFonts w:ascii="Arial" w:hAnsi="Arial" w:cs="Arial"/>
                <w:sz w:val="18"/>
                <w:lang w:val="de-CH"/>
              </w:rPr>
              <w:instrText xml:space="preserve"> DATE   \* MERGEFORMAT </w:instrTex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separate"/>
            </w:r>
            <w:r w:rsidR="001D5DC6">
              <w:rPr>
                <w:rFonts w:ascii="Arial" w:hAnsi="Arial" w:cs="Arial"/>
                <w:noProof/>
                <w:sz w:val="18"/>
                <w:lang w:val="de-CH"/>
              </w:rPr>
              <w:t>08.01.2014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end"/>
            </w:r>
            <w:r>
              <w:rPr>
                <w:rFonts w:ascii="Arial" w:hAnsi="Arial" w:cs="Arial"/>
                <w:sz w:val="18"/>
                <w:lang w:val="de-CH"/>
              </w:rPr>
              <w:br/>
            </w:r>
            <w:r w:rsidR="00BC737C">
              <w:rPr>
                <w:rFonts w:ascii="Arial" w:hAnsi="Arial" w:cs="Arial"/>
                <w:sz w:val="18"/>
                <w:lang w:val="de-CH"/>
              </w:rPr>
              <w:t>die/der Verantwortliche</w:t>
            </w:r>
          </w:p>
          <w:bookmarkStart w:id="7" w:name="Bname"/>
          <w:bookmarkStart w:id="8" w:name="Benutzer"/>
          <w:bookmarkStart w:id="9" w:name="Bvorname"/>
          <w:bookmarkEnd w:id="7"/>
          <w:bookmarkEnd w:id="8"/>
          <w:bookmarkEnd w:id="9"/>
          <w:p w14:paraId="31BB3DCB" w14:textId="77777777" w:rsidR="00E91D66" w:rsidRPr="00E51EB6" w:rsidRDefault="00E91D66" w:rsidP="006250F2">
            <w:pPr>
              <w:rPr>
                <w:rFonts w:ascii="Arial" w:hAnsi="Arial" w:cs="Arial"/>
                <w:sz w:val="18"/>
                <w:lang w:val="de-CH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0" w:name="Text21"/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10"/>
          </w:p>
        </w:tc>
        <w:tc>
          <w:tcPr>
            <w:tcW w:w="426" w:type="dxa"/>
          </w:tcPr>
          <w:p w14:paraId="31BB3DCC" w14:textId="77777777" w:rsidR="00E91D66" w:rsidRDefault="00E91D66">
            <w:pPr>
              <w:widowControl w:val="0"/>
              <w:tabs>
                <w:tab w:val="left" w:pos="1702"/>
              </w:tabs>
              <w:spacing w:after="360"/>
              <w:rPr>
                <w:sz w:val="18"/>
                <w:lang w:val="de-CH"/>
              </w:rPr>
            </w:pPr>
          </w:p>
        </w:tc>
        <w:tc>
          <w:tcPr>
            <w:tcW w:w="3118" w:type="dxa"/>
            <w:tcBorders>
              <w:bottom w:val="single" w:sz="6" w:space="0" w:color="auto"/>
            </w:tcBorders>
          </w:tcPr>
          <w:p w14:paraId="31BB3DCD" w14:textId="77777777" w:rsidR="00E91D66" w:rsidRPr="00E51EB6" w:rsidRDefault="00E91D66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r w:rsidRPr="00E51EB6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begin"/>
            </w:r>
            <w:r w:rsidR="006C1EAC">
              <w:rPr>
                <w:rFonts w:ascii="Arial" w:hAnsi="Arial" w:cs="Arial"/>
                <w:sz w:val="18"/>
                <w:lang w:val="de-CH"/>
              </w:rPr>
              <w:instrText xml:space="preserve"> DATE   \* MERGEFORMAT </w:instrTex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separate"/>
            </w:r>
            <w:r w:rsidR="001D5DC6">
              <w:rPr>
                <w:rFonts w:ascii="Arial" w:hAnsi="Arial" w:cs="Arial"/>
                <w:noProof/>
                <w:sz w:val="18"/>
                <w:lang w:val="de-CH"/>
              </w:rPr>
              <w:t>08.01.2014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end"/>
            </w:r>
            <w:r w:rsidRPr="00E51EB6">
              <w:rPr>
                <w:rFonts w:ascii="Arial" w:hAnsi="Arial" w:cs="Arial"/>
                <w:sz w:val="18"/>
                <w:lang w:val="de-CH"/>
              </w:rPr>
              <w:br/>
            </w:r>
            <w:r w:rsidR="004E45A8">
              <w:rPr>
                <w:rFonts w:ascii="Arial" w:hAnsi="Arial" w:cs="Arial"/>
                <w:sz w:val="18"/>
                <w:lang w:val="de-CH"/>
              </w:rPr>
              <w:t>die/der Mitarbeiter(in)</w:t>
            </w:r>
          </w:p>
          <w:bookmarkStart w:id="11" w:name="NächstVor"/>
          <w:bookmarkEnd w:id="11"/>
          <w:p w14:paraId="31BB3DCE" w14:textId="77777777" w:rsidR="00E91D66" w:rsidRPr="00E51EB6" w:rsidRDefault="00E91D66" w:rsidP="006250F2">
            <w:pPr>
              <w:rPr>
                <w:rFonts w:ascii="Arial" w:hAnsi="Arial" w:cs="Arial"/>
                <w:sz w:val="18"/>
                <w:lang w:val="de-CH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2" w:name="Text22"/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12"/>
          </w:p>
        </w:tc>
      </w:tr>
    </w:tbl>
    <w:p w14:paraId="31BB3DD0" w14:textId="77777777" w:rsidR="00F2312E" w:rsidRDefault="00F2312E" w:rsidP="00244198">
      <w:pPr>
        <w:widowControl w:val="0"/>
        <w:tabs>
          <w:tab w:val="left" w:pos="1702"/>
        </w:tabs>
        <w:rPr>
          <w:sz w:val="18"/>
          <w:lang w:val="de-CH"/>
        </w:rPr>
      </w:pPr>
    </w:p>
    <w:sectPr w:rsidR="00F2312E" w:rsidSect="007A7AE3">
      <w:headerReference w:type="default" r:id="rId16"/>
      <w:footerReference w:type="default" r:id="rId17"/>
      <w:headerReference w:type="first" r:id="rId18"/>
      <w:footerReference w:type="first" r:id="rId19"/>
      <w:pgSz w:w="11907" w:h="16840" w:code="9"/>
      <w:pgMar w:top="1247" w:right="794" w:bottom="1134" w:left="1134" w:header="720" w:footer="720" w:gutter="0"/>
      <w:paperSrc w:first="15" w:other="15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31BCF2" w14:textId="77777777" w:rsidR="00BE40FA" w:rsidRDefault="00BE40FA">
      <w:r>
        <w:separator/>
      </w:r>
    </w:p>
  </w:endnote>
  <w:endnote w:type="continuationSeparator" w:id="0">
    <w:p w14:paraId="173772B6" w14:textId="77777777" w:rsidR="00BE40FA" w:rsidRDefault="00BE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utura 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utura 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B3DD8" w14:textId="77777777" w:rsidR="00933B7D" w:rsidRDefault="00933B7D">
    <w:pPr>
      <w:pStyle w:val="Fuzeile"/>
      <w:spacing w:before="360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1D5DC6">
      <w:rPr>
        <w:noProof/>
      </w:rPr>
      <w:t>08. Januar 2014</w:t>
    </w:r>
    <w: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6C7941">
      <w:rPr>
        <w:rStyle w:val="Seitenzahl"/>
        <w:noProof/>
      </w:rPr>
      <w:t>2</w:t>
    </w:r>
    <w:r>
      <w:rPr>
        <w:rStyle w:val="Seitenzahl"/>
      </w:rPr>
      <w:fldChar w:fldCharType="end"/>
    </w:r>
    <w:r>
      <w:tab/>
      <w:t xml:space="preserve">Autor: </w:t>
    </w:r>
    <w:r w:rsidR="00BE40FA">
      <w:fldChar w:fldCharType="begin"/>
    </w:r>
    <w:r w:rsidR="00BE40FA">
      <w:instrText xml:space="preserve"> USERNAME  \* Caps  \* MERGEFORMAT </w:instrText>
    </w:r>
    <w:r w:rsidR="00BE40FA">
      <w:fldChar w:fldCharType="separate"/>
    </w:r>
    <w:r w:rsidR="000708D9">
      <w:rPr>
        <w:noProof/>
      </w:rPr>
      <w:t>Birgit Gutzer</w:t>
    </w:r>
    <w:r w:rsidR="00BE40FA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B3DDA" w14:textId="77777777" w:rsidR="00933B7D" w:rsidRDefault="00933B7D">
    <w:pPr>
      <w:pStyle w:val="Fuzeile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1D5DC6">
      <w:rPr>
        <w:noProof/>
      </w:rPr>
      <w:t>08. Januar 2014</w:t>
    </w:r>
    <w: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6C7941">
      <w:rPr>
        <w:rStyle w:val="Seitenzahl"/>
        <w:noProof/>
      </w:rPr>
      <w:t>1</w:t>
    </w:r>
    <w:r>
      <w:rPr>
        <w:rStyle w:val="Seitenzahl"/>
      </w:rPr>
      <w:fldChar w:fldCharType="end"/>
    </w:r>
    <w:r>
      <w:tab/>
      <w:t xml:space="preserve">Autor: </w:t>
    </w:r>
    <w:r w:rsidR="00BE40FA">
      <w:fldChar w:fldCharType="begin"/>
    </w:r>
    <w:r w:rsidR="00BE40FA">
      <w:instrText xml:space="preserve"> USERNAME  \* Caps  \* MERGEFORMAT </w:instrText>
    </w:r>
    <w:r w:rsidR="00BE40FA">
      <w:fldChar w:fldCharType="separate"/>
    </w:r>
    <w:r w:rsidR="000D0CD2">
      <w:rPr>
        <w:noProof/>
      </w:rPr>
      <w:t>Birgit Gutzer</w:t>
    </w:r>
    <w:r w:rsidR="00BE40F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A5BAE4" w14:textId="77777777" w:rsidR="00BE40FA" w:rsidRDefault="00BE40FA">
      <w:r>
        <w:separator/>
      </w:r>
    </w:p>
  </w:footnote>
  <w:footnote w:type="continuationSeparator" w:id="0">
    <w:p w14:paraId="572377AA" w14:textId="77777777" w:rsidR="00BE40FA" w:rsidRDefault="00BE40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B3DD7" w14:textId="0BF35A73" w:rsidR="00933B7D" w:rsidRDefault="001D5DC6">
    <w:pPr>
      <w:pStyle w:val="Kopfzeile"/>
    </w:pPr>
    <w:r>
      <w:t>Mitarbeiterentwicklung  2014</w:t>
    </w:r>
    <w:r w:rsidR="00933B7D">
      <w:rPr>
        <w:rFonts w:ascii="Futura Light" w:hAnsi="Futura Light"/>
      </w:rPr>
      <w:t xml:space="preserve"> </w:t>
    </w:r>
    <w:r w:rsidR="00933B7D" w:rsidRPr="000D32AD">
      <w:rPr>
        <w:rFonts w:cs="Arial"/>
      </w:rPr>
      <w:fldChar w:fldCharType="begin"/>
    </w:r>
    <w:r w:rsidR="00933B7D" w:rsidRPr="000D32AD">
      <w:rPr>
        <w:rFonts w:cs="Arial"/>
      </w:rPr>
      <w:instrText xml:space="preserve"> REF  Text141  \* MERGEFORMAT </w:instrText>
    </w:r>
    <w:r w:rsidR="00933B7D" w:rsidRPr="000D32AD">
      <w:rPr>
        <w:rFonts w:cs="Arial"/>
      </w:rPr>
      <w:fldChar w:fldCharType="separate"/>
    </w:r>
    <w:r w:rsidR="00933B7D" w:rsidRPr="00C65428">
      <w:rPr>
        <w:rFonts w:cs="Arial"/>
      </w:rPr>
      <w:t xml:space="preserve"> </w:t>
    </w:r>
    <w:r w:rsidR="00933B7D" w:rsidRPr="000D32AD">
      <w:rPr>
        <w:rFonts w:cs="Arial"/>
      </w:rPr>
      <w:fldChar w:fldCharType="end"/>
    </w:r>
    <w:r w:rsidR="000D0CD2">
      <w:rPr>
        <w:rFonts w:cs="Arial"/>
      </w:rPr>
      <w:tab/>
    </w:r>
    <w:r w:rsidR="000D0CD2">
      <w:rPr>
        <w:rFonts w:cs="Arial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B3DD9" w14:textId="77777777" w:rsidR="00933B7D" w:rsidRPr="00924E74" w:rsidRDefault="00933B7D" w:rsidP="00486718">
    <w:pPr>
      <w:pStyle w:val="Kopfzeile"/>
      <w:pBdr>
        <w:bottom w:val="none" w:sz="0" w:space="0" w:color="auto"/>
      </w:pBdr>
      <w:spacing w:after="0"/>
      <w:ind w:right="56"/>
      <w:jc w:val="right"/>
      <w:rPr>
        <w:rFonts w:cs="Arial"/>
        <w:sz w:val="24"/>
      </w:rPr>
    </w:pPr>
    <w:r w:rsidRPr="00924E74">
      <w:rPr>
        <w:rFonts w:cs="Arial"/>
        <w:sz w:val="24"/>
      </w:rPr>
      <w:t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7A442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FFA07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CB4BF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4DA6A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21488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7D618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75E4B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D2C72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F66B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140D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B"/>
    <w:multiLevelType w:val="multilevel"/>
    <w:tmpl w:val="95743250"/>
    <w:lvl w:ilvl="0">
      <w:start w:val="1"/>
      <w:numFmt w:val="decimal"/>
      <w:pStyle w:val="berschrift1"/>
      <w:lvlText w:val="%1."/>
      <w:legacy w:legacy="1" w:legacySpace="144" w:legacyIndent="0"/>
      <w:lvlJc w:val="left"/>
      <w:rPr>
        <w:rFonts w:ascii="Arial" w:hAnsi="Arial" w:cs="Arial" w:hint="default"/>
        <w:sz w:val="28"/>
        <w:szCs w:val="28"/>
      </w:rPr>
    </w:lvl>
    <w:lvl w:ilvl="1">
      <w:start w:val="1"/>
      <w:numFmt w:val="decimal"/>
      <w:pStyle w:val="berschrift2"/>
      <w:lvlText w:val="%1.%2."/>
      <w:legacy w:legacy="1" w:legacySpace="144" w:legacyIndent="0"/>
      <w:lvlJc w:val="left"/>
      <w:rPr>
        <w:rFonts w:ascii="Arial" w:hAnsi="Arial" w:cs="Arial" w:hint="default"/>
        <w:sz w:val="24"/>
        <w:szCs w:val="24"/>
      </w:rPr>
    </w:lvl>
    <w:lvl w:ilvl="2">
      <w:start w:val="1"/>
      <w:numFmt w:val="decimal"/>
      <w:pStyle w:val="berschrift3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pStyle w:val="berschrift4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pStyle w:val="berschrift5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pStyle w:val="berschrift6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pStyle w:val="berschrift7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pStyle w:val="berschrift8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pStyle w:val="berschrift9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11">
    <w:nsid w:val="FFFFFFFE"/>
    <w:multiLevelType w:val="singleLevel"/>
    <w:tmpl w:val="05329E6E"/>
    <w:lvl w:ilvl="0">
      <w:numFmt w:val="decimal"/>
      <w:lvlText w:val="*"/>
      <w:lvlJc w:val="left"/>
    </w:lvl>
  </w:abstractNum>
  <w:abstractNum w:abstractNumId="12">
    <w:nsid w:val="049322EE"/>
    <w:multiLevelType w:val="hybridMultilevel"/>
    <w:tmpl w:val="1838824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BE17161"/>
    <w:multiLevelType w:val="hybridMultilevel"/>
    <w:tmpl w:val="C11AB43C"/>
    <w:lvl w:ilvl="0" w:tplc="2C4229F2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D855752"/>
    <w:multiLevelType w:val="hybridMultilevel"/>
    <w:tmpl w:val="76644666"/>
    <w:lvl w:ilvl="0" w:tplc="CE60E80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0A5334E"/>
    <w:multiLevelType w:val="hybridMultilevel"/>
    <w:tmpl w:val="D608A07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B850190"/>
    <w:multiLevelType w:val="multilevel"/>
    <w:tmpl w:val="D8EA29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2B50663"/>
    <w:multiLevelType w:val="hybridMultilevel"/>
    <w:tmpl w:val="4B068760"/>
    <w:lvl w:ilvl="0" w:tplc="04070019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8636144"/>
    <w:multiLevelType w:val="hybridMultilevel"/>
    <w:tmpl w:val="64B28E08"/>
    <w:lvl w:ilvl="0" w:tplc="2C4229F2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2E6B63"/>
    <w:multiLevelType w:val="hybridMultilevel"/>
    <w:tmpl w:val="7C88E9A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DA4984"/>
    <w:multiLevelType w:val="multilevel"/>
    <w:tmpl w:val="4E521EB2"/>
    <w:lvl w:ilvl="0">
      <w:start w:val="1"/>
      <w:numFmt w:val="decimal"/>
      <w:lvlText w:val="%1."/>
      <w:legacy w:legacy="1" w:legacySpace="144" w:legacyIndent="0"/>
      <w:lvlJc w:val="left"/>
      <w:rPr>
        <w:rFonts w:ascii="Futura Bold" w:hAnsi="Futura Bold" w:hint="default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Futura Bold" w:hAnsi="Futura Bold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Futura Bold" w:hAnsi="Futura Bold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1">
    <w:nsid w:val="470E3296"/>
    <w:multiLevelType w:val="hybridMultilevel"/>
    <w:tmpl w:val="D8EA293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5BF76028"/>
    <w:multiLevelType w:val="hybridMultilevel"/>
    <w:tmpl w:val="318E9938"/>
    <w:lvl w:ilvl="0" w:tplc="2C4229F2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043A1A"/>
    <w:multiLevelType w:val="hybridMultilevel"/>
    <w:tmpl w:val="64265E9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7365B2B"/>
    <w:multiLevelType w:val="hybridMultilevel"/>
    <w:tmpl w:val="1BD661E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  <w:lvlOverride w:ilvl="0">
      <w:lvl w:ilvl="0">
        <w:start w:val="1"/>
        <w:numFmt w:val="bullet"/>
        <w:lvlText w:val="-"/>
        <w:legacy w:legacy="1" w:legacySpace="0" w:legacyIndent="170"/>
        <w:lvlJc w:val="left"/>
        <w:pPr>
          <w:ind w:left="170" w:hanging="170"/>
        </w:pPr>
        <w:rPr>
          <w:rFonts w:ascii="Times New Roman" w:hAnsi="Times New Roman" w:hint="default"/>
        </w:rPr>
      </w:lvl>
    </w:lvlOverride>
  </w:num>
  <w:num w:numId="3">
    <w:abstractNumId w:val="23"/>
  </w:num>
  <w:num w:numId="4">
    <w:abstractNumId w:val="15"/>
  </w:num>
  <w:num w:numId="5">
    <w:abstractNumId w:val="2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21"/>
  </w:num>
  <w:num w:numId="26">
    <w:abstractNumId w:val="16"/>
  </w:num>
  <w:num w:numId="27">
    <w:abstractNumId w:val="10"/>
  </w:num>
  <w:num w:numId="28">
    <w:abstractNumId w:val="17"/>
  </w:num>
  <w:num w:numId="29">
    <w:abstractNumId w:val="14"/>
  </w:num>
  <w:num w:numId="30">
    <w:abstractNumId w:val="18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3"/>
  </w:num>
  <w:num w:numId="36">
    <w:abstractNumId w:val="22"/>
  </w:num>
  <w:num w:numId="37">
    <w:abstractNumId w:val="10"/>
  </w:num>
  <w:num w:numId="38">
    <w:abstractNumId w:val="12"/>
  </w:num>
  <w:num w:numId="39">
    <w:abstractNumId w:val="19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8"/>
  <w:autoHyphenation/>
  <w:hyphenationZone w:val="284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01"/>
    <w:rsid w:val="00003D89"/>
    <w:rsid w:val="00011779"/>
    <w:rsid w:val="0001357E"/>
    <w:rsid w:val="000229ED"/>
    <w:rsid w:val="00063C2E"/>
    <w:rsid w:val="00064093"/>
    <w:rsid w:val="00065587"/>
    <w:rsid w:val="000660CB"/>
    <w:rsid w:val="000672DB"/>
    <w:rsid w:val="0007055F"/>
    <w:rsid w:val="000708D9"/>
    <w:rsid w:val="000711C7"/>
    <w:rsid w:val="00071DD1"/>
    <w:rsid w:val="0007793E"/>
    <w:rsid w:val="00080DA9"/>
    <w:rsid w:val="00086C2C"/>
    <w:rsid w:val="0009302E"/>
    <w:rsid w:val="00095B05"/>
    <w:rsid w:val="000A073D"/>
    <w:rsid w:val="000A19A2"/>
    <w:rsid w:val="000A1F0E"/>
    <w:rsid w:val="000A6D65"/>
    <w:rsid w:val="000B3BC3"/>
    <w:rsid w:val="000B5A16"/>
    <w:rsid w:val="000B7284"/>
    <w:rsid w:val="000D0CD2"/>
    <w:rsid w:val="000D32AD"/>
    <w:rsid w:val="000D693E"/>
    <w:rsid w:val="000F1C7E"/>
    <w:rsid w:val="000F1E7B"/>
    <w:rsid w:val="000F213A"/>
    <w:rsid w:val="000F6D5A"/>
    <w:rsid w:val="00122B6A"/>
    <w:rsid w:val="00122D26"/>
    <w:rsid w:val="001251AF"/>
    <w:rsid w:val="00125E57"/>
    <w:rsid w:val="00130C32"/>
    <w:rsid w:val="00142648"/>
    <w:rsid w:val="00146B9F"/>
    <w:rsid w:val="001559DE"/>
    <w:rsid w:val="00155D3F"/>
    <w:rsid w:val="00163B6E"/>
    <w:rsid w:val="001808FD"/>
    <w:rsid w:val="00181D70"/>
    <w:rsid w:val="00184ABA"/>
    <w:rsid w:val="00194FC6"/>
    <w:rsid w:val="00195948"/>
    <w:rsid w:val="001A0AB0"/>
    <w:rsid w:val="001A405C"/>
    <w:rsid w:val="001B2614"/>
    <w:rsid w:val="001B2C4A"/>
    <w:rsid w:val="001B629F"/>
    <w:rsid w:val="001D39A9"/>
    <w:rsid w:val="001D54B6"/>
    <w:rsid w:val="001D5BFF"/>
    <w:rsid w:val="001D5DC6"/>
    <w:rsid w:val="001D7C6D"/>
    <w:rsid w:val="001E23E7"/>
    <w:rsid w:val="001E726F"/>
    <w:rsid w:val="001E751E"/>
    <w:rsid w:val="001F5C35"/>
    <w:rsid w:val="002035FD"/>
    <w:rsid w:val="002107EC"/>
    <w:rsid w:val="00214B2B"/>
    <w:rsid w:val="00215FD4"/>
    <w:rsid w:val="0021624F"/>
    <w:rsid w:val="00222804"/>
    <w:rsid w:val="00225A3C"/>
    <w:rsid w:val="00233150"/>
    <w:rsid w:val="00234215"/>
    <w:rsid w:val="00244198"/>
    <w:rsid w:val="00245487"/>
    <w:rsid w:val="00247557"/>
    <w:rsid w:val="00252175"/>
    <w:rsid w:val="00256524"/>
    <w:rsid w:val="00256D8E"/>
    <w:rsid w:val="00281020"/>
    <w:rsid w:val="00281F93"/>
    <w:rsid w:val="002824B6"/>
    <w:rsid w:val="00282D74"/>
    <w:rsid w:val="00285A7C"/>
    <w:rsid w:val="002903ED"/>
    <w:rsid w:val="00292994"/>
    <w:rsid w:val="00293EAA"/>
    <w:rsid w:val="00294327"/>
    <w:rsid w:val="002953AE"/>
    <w:rsid w:val="002B04C4"/>
    <w:rsid w:val="002B1C74"/>
    <w:rsid w:val="002C34CE"/>
    <w:rsid w:val="002C6B4B"/>
    <w:rsid w:val="002D4D46"/>
    <w:rsid w:val="002D6A38"/>
    <w:rsid w:val="002F1DB1"/>
    <w:rsid w:val="00306712"/>
    <w:rsid w:val="00307036"/>
    <w:rsid w:val="003079B4"/>
    <w:rsid w:val="003147B2"/>
    <w:rsid w:val="00320B69"/>
    <w:rsid w:val="00323D5E"/>
    <w:rsid w:val="00331879"/>
    <w:rsid w:val="00336778"/>
    <w:rsid w:val="00357E0C"/>
    <w:rsid w:val="00360470"/>
    <w:rsid w:val="003743A3"/>
    <w:rsid w:val="00383C5B"/>
    <w:rsid w:val="003A3403"/>
    <w:rsid w:val="003B0585"/>
    <w:rsid w:val="003C2F63"/>
    <w:rsid w:val="003C526F"/>
    <w:rsid w:val="003C6DA2"/>
    <w:rsid w:val="003C7C88"/>
    <w:rsid w:val="003E173B"/>
    <w:rsid w:val="003E32D6"/>
    <w:rsid w:val="003E4852"/>
    <w:rsid w:val="003F0315"/>
    <w:rsid w:val="003F2020"/>
    <w:rsid w:val="003F31D3"/>
    <w:rsid w:val="003F326C"/>
    <w:rsid w:val="003F5C4A"/>
    <w:rsid w:val="003F648E"/>
    <w:rsid w:val="00410B7D"/>
    <w:rsid w:val="00411897"/>
    <w:rsid w:val="004126E9"/>
    <w:rsid w:val="00415537"/>
    <w:rsid w:val="00421301"/>
    <w:rsid w:val="0042429C"/>
    <w:rsid w:val="00431E22"/>
    <w:rsid w:val="004425A6"/>
    <w:rsid w:val="004447F8"/>
    <w:rsid w:val="00455529"/>
    <w:rsid w:val="0045744D"/>
    <w:rsid w:val="00463ED7"/>
    <w:rsid w:val="00467392"/>
    <w:rsid w:val="004728AE"/>
    <w:rsid w:val="004751B2"/>
    <w:rsid w:val="0047573E"/>
    <w:rsid w:val="00481725"/>
    <w:rsid w:val="00484BD6"/>
    <w:rsid w:val="00486718"/>
    <w:rsid w:val="00487FFB"/>
    <w:rsid w:val="00495E94"/>
    <w:rsid w:val="004A0610"/>
    <w:rsid w:val="004C4AF1"/>
    <w:rsid w:val="004C7060"/>
    <w:rsid w:val="004D40B2"/>
    <w:rsid w:val="004E07D2"/>
    <w:rsid w:val="004E14C0"/>
    <w:rsid w:val="004E2397"/>
    <w:rsid w:val="004E45A8"/>
    <w:rsid w:val="004F0DC9"/>
    <w:rsid w:val="004F4139"/>
    <w:rsid w:val="004F67DB"/>
    <w:rsid w:val="004F76B8"/>
    <w:rsid w:val="005001F6"/>
    <w:rsid w:val="00510D41"/>
    <w:rsid w:val="005200C8"/>
    <w:rsid w:val="005327D6"/>
    <w:rsid w:val="0053462C"/>
    <w:rsid w:val="005350F9"/>
    <w:rsid w:val="0053583B"/>
    <w:rsid w:val="00564B59"/>
    <w:rsid w:val="00566670"/>
    <w:rsid w:val="005702B8"/>
    <w:rsid w:val="00583711"/>
    <w:rsid w:val="00593FAB"/>
    <w:rsid w:val="005962F3"/>
    <w:rsid w:val="00597A4B"/>
    <w:rsid w:val="005A35F0"/>
    <w:rsid w:val="005B728F"/>
    <w:rsid w:val="005C7D66"/>
    <w:rsid w:val="005D330B"/>
    <w:rsid w:val="005E4D38"/>
    <w:rsid w:val="005F3D50"/>
    <w:rsid w:val="00605762"/>
    <w:rsid w:val="006127FE"/>
    <w:rsid w:val="0061571D"/>
    <w:rsid w:val="00616A9D"/>
    <w:rsid w:val="006250F2"/>
    <w:rsid w:val="006256EB"/>
    <w:rsid w:val="0062787F"/>
    <w:rsid w:val="00642A78"/>
    <w:rsid w:val="006442A4"/>
    <w:rsid w:val="006468CD"/>
    <w:rsid w:val="00647845"/>
    <w:rsid w:val="00662B57"/>
    <w:rsid w:val="006638C7"/>
    <w:rsid w:val="0067031D"/>
    <w:rsid w:val="00671796"/>
    <w:rsid w:val="00675A38"/>
    <w:rsid w:val="006851E6"/>
    <w:rsid w:val="00685799"/>
    <w:rsid w:val="006915D1"/>
    <w:rsid w:val="006925B8"/>
    <w:rsid w:val="00693C23"/>
    <w:rsid w:val="00693E07"/>
    <w:rsid w:val="00697D11"/>
    <w:rsid w:val="006B0D03"/>
    <w:rsid w:val="006B2399"/>
    <w:rsid w:val="006B2EA5"/>
    <w:rsid w:val="006B5D35"/>
    <w:rsid w:val="006C1EAC"/>
    <w:rsid w:val="006C7941"/>
    <w:rsid w:val="006D7718"/>
    <w:rsid w:val="006E37D0"/>
    <w:rsid w:val="006E586C"/>
    <w:rsid w:val="006E6953"/>
    <w:rsid w:val="00703219"/>
    <w:rsid w:val="00704B22"/>
    <w:rsid w:val="007120C9"/>
    <w:rsid w:val="00712F25"/>
    <w:rsid w:val="00715DEF"/>
    <w:rsid w:val="007303F9"/>
    <w:rsid w:val="00746A53"/>
    <w:rsid w:val="00750F21"/>
    <w:rsid w:val="007543A9"/>
    <w:rsid w:val="0076291D"/>
    <w:rsid w:val="00764140"/>
    <w:rsid w:val="007703A0"/>
    <w:rsid w:val="00782444"/>
    <w:rsid w:val="0078261D"/>
    <w:rsid w:val="00793BE4"/>
    <w:rsid w:val="00797A6C"/>
    <w:rsid w:val="007A0F7C"/>
    <w:rsid w:val="007A7AE3"/>
    <w:rsid w:val="007B0638"/>
    <w:rsid w:val="007B1C6B"/>
    <w:rsid w:val="007B5316"/>
    <w:rsid w:val="007B614D"/>
    <w:rsid w:val="007C085B"/>
    <w:rsid w:val="007C2737"/>
    <w:rsid w:val="007D3345"/>
    <w:rsid w:val="007D3BB3"/>
    <w:rsid w:val="007E2D02"/>
    <w:rsid w:val="007E4787"/>
    <w:rsid w:val="007F4C46"/>
    <w:rsid w:val="00800778"/>
    <w:rsid w:val="00812AED"/>
    <w:rsid w:val="008266AA"/>
    <w:rsid w:val="008273DC"/>
    <w:rsid w:val="0082788D"/>
    <w:rsid w:val="008321BD"/>
    <w:rsid w:val="008322B4"/>
    <w:rsid w:val="00835824"/>
    <w:rsid w:val="0084067F"/>
    <w:rsid w:val="00842677"/>
    <w:rsid w:val="0084300F"/>
    <w:rsid w:val="00843997"/>
    <w:rsid w:val="008442AD"/>
    <w:rsid w:val="00854A54"/>
    <w:rsid w:val="008572B9"/>
    <w:rsid w:val="008604AB"/>
    <w:rsid w:val="00862E72"/>
    <w:rsid w:val="008650B2"/>
    <w:rsid w:val="00875EBA"/>
    <w:rsid w:val="00886897"/>
    <w:rsid w:val="00894BBF"/>
    <w:rsid w:val="0089694E"/>
    <w:rsid w:val="008C5FB4"/>
    <w:rsid w:val="008D3E2C"/>
    <w:rsid w:val="008E2236"/>
    <w:rsid w:val="008E78FB"/>
    <w:rsid w:val="008E7AB6"/>
    <w:rsid w:val="008F4B33"/>
    <w:rsid w:val="00911E77"/>
    <w:rsid w:val="00924513"/>
    <w:rsid w:val="00924E74"/>
    <w:rsid w:val="00927B5C"/>
    <w:rsid w:val="009326CC"/>
    <w:rsid w:val="0093328D"/>
    <w:rsid w:val="00933B7D"/>
    <w:rsid w:val="00934CAC"/>
    <w:rsid w:val="00937E43"/>
    <w:rsid w:val="00966F77"/>
    <w:rsid w:val="0097147A"/>
    <w:rsid w:val="0097565C"/>
    <w:rsid w:val="0098234E"/>
    <w:rsid w:val="00990165"/>
    <w:rsid w:val="009918A3"/>
    <w:rsid w:val="009953BB"/>
    <w:rsid w:val="009A0C7F"/>
    <w:rsid w:val="009A0F90"/>
    <w:rsid w:val="009C7AA0"/>
    <w:rsid w:val="009D19F2"/>
    <w:rsid w:val="009D3534"/>
    <w:rsid w:val="009E2ED3"/>
    <w:rsid w:val="009E5D93"/>
    <w:rsid w:val="009E6191"/>
    <w:rsid w:val="00A130B4"/>
    <w:rsid w:val="00A20022"/>
    <w:rsid w:val="00A25C3F"/>
    <w:rsid w:val="00A31C71"/>
    <w:rsid w:val="00A43B82"/>
    <w:rsid w:val="00A45A58"/>
    <w:rsid w:val="00A5100E"/>
    <w:rsid w:val="00A62DB7"/>
    <w:rsid w:val="00A66102"/>
    <w:rsid w:val="00A72B12"/>
    <w:rsid w:val="00A809CB"/>
    <w:rsid w:val="00A87746"/>
    <w:rsid w:val="00A929FF"/>
    <w:rsid w:val="00AA1DEE"/>
    <w:rsid w:val="00AA22A6"/>
    <w:rsid w:val="00AA23B7"/>
    <w:rsid w:val="00AA4592"/>
    <w:rsid w:val="00AB044E"/>
    <w:rsid w:val="00AB5C00"/>
    <w:rsid w:val="00AC0222"/>
    <w:rsid w:val="00AC1FCA"/>
    <w:rsid w:val="00AC26BA"/>
    <w:rsid w:val="00AC4E53"/>
    <w:rsid w:val="00AC52EA"/>
    <w:rsid w:val="00AD19E7"/>
    <w:rsid w:val="00AD202B"/>
    <w:rsid w:val="00AD7207"/>
    <w:rsid w:val="00AE0CC0"/>
    <w:rsid w:val="00AE6F9E"/>
    <w:rsid w:val="00AF0BCF"/>
    <w:rsid w:val="00AF26FD"/>
    <w:rsid w:val="00AF5765"/>
    <w:rsid w:val="00AF72E5"/>
    <w:rsid w:val="00AF76E6"/>
    <w:rsid w:val="00B00802"/>
    <w:rsid w:val="00B04385"/>
    <w:rsid w:val="00B04CCB"/>
    <w:rsid w:val="00B10351"/>
    <w:rsid w:val="00B1441A"/>
    <w:rsid w:val="00B178B7"/>
    <w:rsid w:val="00B226CD"/>
    <w:rsid w:val="00B50D68"/>
    <w:rsid w:val="00B56847"/>
    <w:rsid w:val="00B64427"/>
    <w:rsid w:val="00B65124"/>
    <w:rsid w:val="00B65FB0"/>
    <w:rsid w:val="00B664AF"/>
    <w:rsid w:val="00B74657"/>
    <w:rsid w:val="00B8540E"/>
    <w:rsid w:val="00BA1B09"/>
    <w:rsid w:val="00BB3774"/>
    <w:rsid w:val="00BB7704"/>
    <w:rsid w:val="00BB79F3"/>
    <w:rsid w:val="00BC102A"/>
    <w:rsid w:val="00BC737C"/>
    <w:rsid w:val="00BD0E8D"/>
    <w:rsid w:val="00BD3901"/>
    <w:rsid w:val="00BD724A"/>
    <w:rsid w:val="00BE1E15"/>
    <w:rsid w:val="00BE260E"/>
    <w:rsid w:val="00BE28B5"/>
    <w:rsid w:val="00BE40FA"/>
    <w:rsid w:val="00BE4E56"/>
    <w:rsid w:val="00BE71C5"/>
    <w:rsid w:val="00BF5D16"/>
    <w:rsid w:val="00BF7E58"/>
    <w:rsid w:val="00C06AB3"/>
    <w:rsid w:val="00C13E77"/>
    <w:rsid w:val="00C1759C"/>
    <w:rsid w:val="00C265F0"/>
    <w:rsid w:val="00C30472"/>
    <w:rsid w:val="00C367DF"/>
    <w:rsid w:val="00C3793D"/>
    <w:rsid w:val="00C40B29"/>
    <w:rsid w:val="00C42B9E"/>
    <w:rsid w:val="00C503D0"/>
    <w:rsid w:val="00C50CD1"/>
    <w:rsid w:val="00C5776B"/>
    <w:rsid w:val="00C61818"/>
    <w:rsid w:val="00C6281C"/>
    <w:rsid w:val="00C65428"/>
    <w:rsid w:val="00C70660"/>
    <w:rsid w:val="00C73F43"/>
    <w:rsid w:val="00C74B58"/>
    <w:rsid w:val="00C854D9"/>
    <w:rsid w:val="00C915A0"/>
    <w:rsid w:val="00C92E90"/>
    <w:rsid w:val="00CA7677"/>
    <w:rsid w:val="00CB6F9D"/>
    <w:rsid w:val="00CB7A07"/>
    <w:rsid w:val="00CF10F0"/>
    <w:rsid w:val="00CF6618"/>
    <w:rsid w:val="00D021BA"/>
    <w:rsid w:val="00D10E76"/>
    <w:rsid w:val="00D1147F"/>
    <w:rsid w:val="00D21D80"/>
    <w:rsid w:val="00D24885"/>
    <w:rsid w:val="00D25F64"/>
    <w:rsid w:val="00D30D9C"/>
    <w:rsid w:val="00D37950"/>
    <w:rsid w:val="00D4681F"/>
    <w:rsid w:val="00D515F5"/>
    <w:rsid w:val="00D655DF"/>
    <w:rsid w:val="00D7322E"/>
    <w:rsid w:val="00D75214"/>
    <w:rsid w:val="00D75712"/>
    <w:rsid w:val="00D8123B"/>
    <w:rsid w:val="00D82888"/>
    <w:rsid w:val="00D84F74"/>
    <w:rsid w:val="00D90DD6"/>
    <w:rsid w:val="00D91CA2"/>
    <w:rsid w:val="00D93A05"/>
    <w:rsid w:val="00D96032"/>
    <w:rsid w:val="00DB3871"/>
    <w:rsid w:val="00DB61A2"/>
    <w:rsid w:val="00DB6C5A"/>
    <w:rsid w:val="00DB7534"/>
    <w:rsid w:val="00DC2FF6"/>
    <w:rsid w:val="00DC3D55"/>
    <w:rsid w:val="00DD0534"/>
    <w:rsid w:val="00DD2999"/>
    <w:rsid w:val="00DD31F8"/>
    <w:rsid w:val="00DD647B"/>
    <w:rsid w:val="00DE0F8A"/>
    <w:rsid w:val="00DE7DCC"/>
    <w:rsid w:val="00DF6150"/>
    <w:rsid w:val="00DF7E19"/>
    <w:rsid w:val="00E02887"/>
    <w:rsid w:val="00E04122"/>
    <w:rsid w:val="00E05318"/>
    <w:rsid w:val="00E05D6F"/>
    <w:rsid w:val="00E4246F"/>
    <w:rsid w:val="00E44E6F"/>
    <w:rsid w:val="00E45C00"/>
    <w:rsid w:val="00E51EB6"/>
    <w:rsid w:val="00E528BA"/>
    <w:rsid w:val="00E55B8B"/>
    <w:rsid w:val="00E57952"/>
    <w:rsid w:val="00E579E6"/>
    <w:rsid w:val="00E647B7"/>
    <w:rsid w:val="00E751C5"/>
    <w:rsid w:val="00E82EDC"/>
    <w:rsid w:val="00E87DC8"/>
    <w:rsid w:val="00E91D66"/>
    <w:rsid w:val="00E931F7"/>
    <w:rsid w:val="00E94A06"/>
    <w:rsid w:val="00E960DD"/>
    <w:rsid w:val="00EA37F0"/>
    <w:rsid w:val="00EA45EF"/>
    <w:rsid w:val="00EA5710"/>
    <w:rsid w:val="00EA73B6"/>
    <w:rsid w:val="00EB2D33"/>
    <w:rsid w:val="00EB5280"/>
    <w:rsid w:val="00EB549D"/>
    <w:rsid w:val="00EB6D46"/>
    <w:rsid w:val="00ED0DDE"/>
    <w:rsid w:val="00EE201D"/>
    <w:rsid w:val="00EE31FA"/>
    <w:rsid w:val="00EE49AA"/>
    <w:rsid w:val="00EF1A91"/>
    <w:rsid w:val="00F02CCC"/>
    <w:rsid w:val="00F134C5"/>
    <w:rsid w:val="00F2312E"/>
    <w:rsid w:val="00F235EE"/>
    <w:rsid w:val="00F27ADB"/>
    <w:rsid w:val="00F33A72"/>
    <w:rsid w:val="00F36124"/>
    <w:rsid w:val="00F542CA"/>
    <w:rsid w:val="00F543AA"/>
    <w:rsid w:val="00F62F1E"/>
    <w:rsid w:val="00F65034"/>
    <w:rsid w:val="00F92428"/>
    <w:rsid w:val="00F92D0F"/>
    <w:rsid w:val="00F935C7"/>
    <w:rsid w:val="00F9465B"/>
    <w:rsid w:val="00F96EE3"/>
    <w:rsid w:val="00FA278D"/>
    <w:rsid w:val="00FA631C"/>
    <w:rsid w:val="00FB3CBF"/>
    <w:rsid w:val="00FC6067"/>
    <w:rsid w:val="00FC70B4"/>
    <w:rsid w:val="00FD158E"/>
    <w:rsid w:val="00FD3EF3"/>
    <w:rsid w:val="00FD4B29"/>
    <w:rsid w:val="00FE2099"/>
    <w:rsid w:val="00FF06EB"/>
    <w:rsid w:val="00FF1172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BB3D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link w:val="berschrift2Zchn"/>
    <w:qFormat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rsid w:val="00911E77"/>
    <w:rPr>
      <w:rFonts w:ascii="Arial" w:hAnsi="Arial" w:cs="Arial"/>
      <w:sz w:val="28"/>
      <w:szCs w:val="28"/>
    </w:rPr>
  </w:style>
  <w:style w:type="character" w:customStyle="1" w:styleId="berschrift2Zchn">
    <w:name w:val="Überschrift 2 Zchn"/>
    <w:link w:val="berschrift2"/>
    <w:rsid w:val="00BE28B5"/>
    <w:rPr>
      <w:rFonts w:ascii="Futura Bold" w:hAnsi="Futura Bold"/>
      <w:b/>
      <w:lang w:val="de-CH"/>
    </w:rPr>
  </w:style>
  <w:style w:type="paragraph" w:styleId="berarbeitung">
    <w:name w:val="Revision"/>
    <w:hidden/>
    <w:uiPriority w:val="99"/>
    <w:semiHidden/>
    <w:rsid w:val="00ED0DDE"/>
    <w:rPr>
      <w:rFonts w:ascii="Futura Book" w:hAnsi="Futura Book"/>
    </w:rPr>
  </w:style>
  <w:style w:type="paragraph" w:styleId="Listenabsatz">
    <w:name w:val="List Paragraph"/>
    <w:basedOn w:val="Standard"/>
    <w:uiPriority w:val="34"/>
    <w:qFormat/>
    <w:rsid w:val="009756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link w:val="berschrift2Zchn"/>
    <w:qFormat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rsid w:val="00911E77"/>
    <w:rPr>
      <w:rFonts w:ascii="Arial" w:hAnsi="Arial" w:cs="Arial"/>
      <w:sz w:val="28"/>
      <w:szCs w:val="28"/>
    </w:rPr>
  </w:style>
  <w:style w:type="character" w:customStyle="1" w:styleId="berschrift2Zchn">
    <w:name w:val="Überschrift 2 Zchn"/>
    <w:link w:val="berschrift2"/>
    <w:rsid w:val="00BE28B5"/>
    <w:rPr>
      <w:rFonts w:ascii="Futura Bold" w:hAnsi="Futura Bold"/>
      <w:b/>
      <w:lang w:val="de-CH"/>
    </w:rPr>
  </w:style>
  <w:style w:type="paragraph" w:styleId="berarbeitung">
    <w:name w:val="Revision"/>
    <w:hidden/>
    <w:uiPriority w:val="99"/>
    <w:semiHidden/>
    <w:rsid w:val="00ED0DDE"/>
    <w:rPr>
      <w:rFonts w:ascii="Futura Book" w:hAnsi="Futura Book"/>
    </w:rPr>
  </w:style>
  <w:style w:type="paragraph" w:styleId="Listenabsatz">
    <w:name w:val="List Paragraph"/>
    <w:basedOn w:val="Standard"/>
    <w:uiPriority w:val="34"/>
    <w:qFormat/>
    <w:rsid w:val="00975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1.jpeg"/><Relationship Id="rId10" Type="http://schemas.openxmlformats.org/officeDocument/2006/relationships/settings" Target="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microsoft.com/office/2007/relationships/stylesWithEffects" Target="stylesWithEffects.xml"/><Relationship Id="rId14" Type="http://schemas.openxmlformats.org/officeDocument/2006/relationships/hyperlink" Target="javascript:ClickThumbnail(49)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Vorlagen2000\Personal\Beurteilung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23F7F592DC859498225E301A31BA521" ma:contentTypeVersion="2" ma:contentTypeDescription="Ein neues Dokument erstellen." ma:contentTypeScope="" ma:versionID="826a13d79a827585c75f643bc841514a">
  <xsd:schema xmlns:xsd="http://www.w3.org/2001/XMLSchema" xmlns:xs="http://www.w3.org/2001/XMLSchema" xmlns:p="http://schemas.microsoft.com/office/2006/metadata/properties" xmlns:ns2="a0b7c0ee-3576-43d0-9e55-03f5be085a10" targetNamespace="http://schemas.microsoft.com/office/2006/metadata/properties" ma:root="true" ma:fieldsID="f729a8bf8ae4fd104d7528264305a2d0" ns2:_="">
    <xsd:import namespace="a0b7c0ee-3576-43d0-9e55-03f5be085a1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7c0ee-3576-43d0-9e55-03f5be085a1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0b7c0ee-3576-43d0-9e55-03f5be085a10">YKPC3DE6RDZ7-339-30</_dlc_DocId>
    <_dlc_DocIdUrl xmlns="a0b7c0ee-3576-43d0-9e55-03f5be085a10">
      <Url>http://point/websites/Intranet/themen/mitarbeitergespräche/_layouts/DocIdRedir.aspx?ID=YKPC3DE6RDZ7-339-30</Url>
      <Description>YKPC3DE6RDZ7-339-30</Description>
    </_dlc_DocIdUrl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DFE28B-6C82-43E0-9626-24C7EA51902A}"/>
</file>

<file path=customXml/itemProps2.xml><?xml version="1.0" encoding="utf-8"?>
<ds:datastoreItem xmlns:ds="http://schemas.openxmlformats.org/officeDocument/2006/customXml" ds:itemID="{82A7905F-5A76-41E3-85C2-E5F682CF12BA}"/>
</file>

<file path=customXml/itemProps3.xml><?xml version="1.0" encoding="utf-8"?>
<ds:datastoreItem xmlns:ds="http://schemas.openxmlformats.org/officeDocument/2006/customXml" ds:itemID="{3641A171-3CB5-4BAC-BEAD-70D4A145AED1}"/>
</file>

<file path=customXml/itemProps4.xml><?xml version="1.0" encoding="utf-8"?>
<ds:datastoreItem xmlns:ds="http://schemas.openxmlformats.org/officeDocument/2006/customXml" ds:itemID="{3B301DC9-A944-4B14-948B-7B5489F9DDA5}"/>
</file>

<file path=customXml/itemProps5.xml><?xml version="1.0" encoding="utf-8"?>
<ds:datastoreItem xmlns:ds="http://schemas.openxmlformats.org/officeDocument/2006/customXml" ds:itemID="{CEBBA8FD-6E5D-436B-AC67-64C33FEC01EF}"/>
</file>

<file path=customXml/itemProps6.xml><?xml version="1.0" encoding="utf-8"?>
<ds:datastoreItem xmlns:ds="http://schemas.openxmlformats.org/officeDocument/2006/customXml" ds:itemID="{939327A0-F5CF-43A0-A52E-6C384B206FD4}"/>
</file>

<file path=docProps/app.xml><?xml version="1.0" encoding="utf-8"?>
<Properties xmlns="http://schemas.openxmlformats.org/officeDocument/2006/extended-properties" xmlns:vt="http://schemas.openxmlformats.org/officeDocument/2006/docPropsVTypes">
  <Template>Beurteilung.dot</Template>
  <TotalTime>0</TotalTime>
  <Pages>2</Pages>
  <Words>277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Beurteilung</vt:lpstr>
    </vt:vector>
  </TitlesOfParts>
  <Company>eC4u IT Solutions AG</Company>
  <LinksUpToDate>false</LinksUpToDate>
  <CharactersWithSpaces>2020</CharactersWithSpaces>
  <SharedDoc>false</SharedDoc>
  <HLinks>
    <vt:vector size="6" baseType="variant">
      <vt:variant>
        <vt:i4>786434</vt:i4>
      </vt:variant>
      <vt:variant>
        <vt:i4>0</vt:i4>
      </vt:variant>
      <vt:variant>
        <vt:i4>0</vt:i4>
      </vt:variant>
      <vt:variant>
        <vt:i4>5</vt:i4>
      </vt:variant>
      <vt:variant>
        <vt:lpwstr>javascript:ClickThumbnail(49)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Beurteilung</dc:title>
  <dc:subject>Qualifikation</dc:subject>
  <dc:creator>Gregor Bublitz</dc:creator>
  <cp:keywords>Qualifikation Mitarbeiter Beurteilung</cp:keywords>
  <cp:lastModifiedBy>Birgit Gutzer</cp:lastModifiedBy>
  <cp:revision>4</cp:revision>
  <cp:lastPrinted>2011-11-23T09:58:00Z</cp:lastPrinted>
  <dcterms:created xsi:type="dcterms:W3CDTF">2014-01-08T08:31:00Z</dcterms:created>
  <dcterms:modified xsi:type="dcterms:W3CDTF">2014-01-08T11:28:00Z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YKPC3DE6RDZ7-339-17</vt:lpwstr>
  </property>
  <property fmtid="{D5CDD505-2E9C-101B-9397-08002B2CF9AE}" pid="3" name="_dlc_DocIdItemGuid">
    <vt:lpwstr>73f26c55-31f9-442d-85a2-0d52697028aa</vt:lpwstr>
  </property>
  <property fmtid="{D5CDD505-2E9C-101B-9397-08002B2CF9AE}" pid="4" name="_dlc_DocIdUrl">
    <vt:lpwstr>http://point/websites/Intranet/themen/mitarbeitergespräche/_layouts/DocIdRedir.aspx?ID=YKPC3DE6RDZ7-339-17, YKPC3DE6RDZ7-339-17</vt:lpwstr>
  </property>
  <property fmtid="{D5CDD505-2E9C-101B-9397-08002B2CF9AE}" pid="5" name="ContentTypeId">
    <vt:lpwstr>0x010100C23F7F592DC859498225E301A31BA521</vt:lpwstr>
  </property>
</Properties>
</file>