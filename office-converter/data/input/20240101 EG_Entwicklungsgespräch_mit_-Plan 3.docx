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70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5"/>
        <w:gridCol w:w="837"/>
        <w:gridCol w:w="1560"/>
        <w:gridCol w:w="850"/>
        <w:gridCol w:w="1701"/>
        <w:gridCol w:w="851"/>
        <w:gridCol w:w="1559"/>
      </w:tblGrid>
      <w:tr w:rsidR="00F2312E" w14:paraId="6A37B84E" w14:textId="77777777" w:rsidTr="003E0F9A">
        <w:trPr>
          <w:trHeight w:val="1701"/>
        </w:trPr>
        <w:tc>
          <w:tcPr>
            <w:tcW w:w="4962" w:type="dxa"/>
            <w:gridSpan w:val="3"/>
            <w:tcBorders>
              <w:bottom w:val="single" w:sz="4" w:space="0" w:color="auto"/>
            </w:tcBorders>
          </w:tcPr>
          <w:p w14:paraId="6A37B84A" w14:textId="77777777" w:rsidR="00F2312E" w:rsidRDefault="00596B41">
            <w:pPr>
              <w:widowControl w:val="0"/>
              <w:spacing w:after="480"/>
              <w:rPr>
                <w:rFonts w:ascii="Futura Bold" w:hAnsi="Futura Bold"/>
                <w:b/>
                <w:sz w:val="28"/>
                <w:lang w:val="de-CH"/>
              </w:rPr>
            </w:pPr>
            <w:r>
              <w:rPr>
                <w:rFonts w:ascii="Verdana" w:hAnsi="Verdana"/>
                <w:noProof/>
                <w:color w:val="0000FF"/>
              </w:rPr>
              <w:drawing>
                <wp:inline distT="0" distB="0" distL="0" distR="0" wp14:anchorId="6A37B8CD" wp14:editId="6A37B8CE">
                  <wp:extent cx="1524000" cy="990600"/>
                  <wp:effectExtent l="0" t="0" r="0" b="0"/>
                  <wp:docPr id="1" name="tb_49" descr="Bild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b_49" descr="Bi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4"/>
            <w:tcBorders>
              <w:bottom w:val="single" w:sz="4" w:space="0" w:color="auto"/>
            </w:tcBorders>
          </w:tcPr>
          <w:p w14:paraId="6A37B84B" w14:textId="77777777" w:rsidR="00F2312E" w:rsidRPr="00B1441A" w:rsidRDefault="00AC1FCA" w:rsidP="000C65A9">
            <w:pPr>
              <w:widowControl w:val="0"/>
              <w:spacing w:after="120"/>
              <w:rPr>
                <w:rFonts w:ascii="Arial" w:hAnsi="Arial" w:cs="Arial"/>
                <w:b/>
                <w:sz w:val="32"/>
                <w:szCs w:val="32"/>
                <w:lang w:val="de-CH"/>
              </w:rPr>
            </w:pPr>
            <w:bookmarkStart w:id="0" w:name="Beurteilungfuer"/>
            <w:r>
              <w:rPr>
                <w:rFonts w:ascii="Arial" w:hAnsi="Arial" w:cs="Arial"/>
                <w:b/>
                <w:sz w:val="32"/>
                <w:szCs w:val="32"/>
                <w:lang w:val="de-CH"/>
              </w:rPr>
              <w:t>Mitarbeiter</w:t>
            </w:r>
            <w:bookmarkEnd w:id="0"/>
            <w:r w:rsidR="00D90DD6">
              <w:rPr>
                <w:rFonts w:ascii="Arial" w:hAnsi="Arial" w:cs="Arial"/>
                <w:b/>
                <w:sz w:val="32"/>
                <w:szCs w:val="32"/>
                <w:lang w:val="de-CH"/>
              </w:rPr>
              <w:t>gespräch</w:t>
            </w:r>
            <w:r w:rsidR="00CF10F0">
              <w:rPr>
                <w:rFonts w:ascii="Arial" w:hAnsi="Arial" w:cs="Arial"/>
                <w:b/>
                <w:sz w:val="32"/>
                <w:szCs w:val="32"/>
                <w:lang w:val="de-CH"/>
              </w:rPr>
              <w:t xml:space="preserve"> </w:t>
            </w:r>
            <w:r w:rsidR="00662B57">
              <w:rPr>
                <w:rFonts w:ascii="Arial" w:hAnsi="Arial" w:cs="Arial"/>
                <w:b/>
                <w:sz w:val="32"/>
                <w:szCs w:val="32"/>
                <w:lang w:val="de-CH"/>
              </w:rPr>
              <w:t>201</w:t>
            </w:r>
            <w:r w:rsidR="00CF1417">
              <w:rPr>
                <w:rFonts w:ascii="Arial" w:hAnsi="Arial" w:cs="Arial"/>
                <w:b/>
                <w:sz w:val="32"/>
                <w:szCs w:val="32"/>
                <w:lang w:val="de-CH"/>
              </w:rPr>
              <w:t>4</w:t>
            </w:r>
            <w:r w:rsidR="00C854D9">
              <w:rPr>
                <w:rFonts w:ascii="Arial" w:hAnsi="Arial" w:cs="Arial"/>
                <w:b/>
                <w:sz w:val="32"/>
                <w:szCs w:val="32"/>
                <w:lang w:val="de-CH"/>
              </w:rPr>
              <w:br/>
            </w:r>
            <w:r w:rsidR="000229ED" w:rsidRPr="00CF1417">
              <w:rPr>
                <w:rFonts w:ascii="Arial" w:hAnsi="Arial" w:cs="Arial"/>
                <w:i/>
                <w:sz w:val="32"/>
                <w:szCs w:val="32"/>
                <w:lang w:val="de-CH"/>
              </w:rPr>
              <w:t>Entwicklungs</w:t>
            </w:r>
            <w:r w:rsidR="000C65A9">
              <w:rPr>
                <w:rFonts w:ascii="Arial" w:hAnsi="Arial" w:cs="Arial"/>
                <w:i/>
                <w:sz w:val="32"/>
                <w:szCs w:val="32"/>
                <w:lang w:val="de-CH"/>
              </w:rPr>
              <w:t>gespräch</w:t>
            </w:r>
            <w:r w:rsidR="009C253D">
              <w:rPr>
                <w:rFonts w:ascii="Arial" w:hAnsi="Arial" w:cs="Arial"/>
                <w:i/>
                <w:sz w:val="32"/>
                <w:szCs w:val="32"/>
                <w:lang w:val="de-CH"/>
              </w:rPr>
              <w:t xml:space="preserve"> und </w:t>
            </w:r>
            <w:r w:rsidR="009C253D">
              <w:rPr>
                <w:rFonts w:ascii="Arial" w:hAnsi="Arial" w:cs="Arial"/>
                <w:i/>
                <w:sz w:val="32"/>
                <w:szCs w:val="32"/>
                <w:lang w:val="de-CH"/>
              </w:rPr>
              <w:br/>
              <w:t>Entwicklungs</w:t>
            </w:r>
            <w:r w:rsidR="000C65A9">
              <w:rPr>
                <w:rFonts w:ascii="Arial" w:hAnsi="Arial" w:cs="Arial"/>
                <w:i/>
                <w:sz w:val="32"/>
                <w:szCs w:val="32"/>
                <w:lang w:val="de-CH"/>
              </w:rPr>
              <w:t>plan</w:t>
            </w:r>
          </w:p>
          <w:p w14:paraId="6A37B84C" w14:textId="77777777" w:rsidR="00320B69" w:rsidRDefault="00320B69">
            <w:pPr>
              <w:widowControl w:val="0"/>
              <w:spacing w:after="120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A37B84D" w14:textId="77777777" w:rsidR="00320B69" w:rsidRPr="007C085B" w:rsidRDefault="00320B69">
            <w:pPr>
              <w:widowControl w:val="0"/>
              <w:spacing w:after="12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</w:p>
        </w:tc>
      </w:tr>
      <w:tr w:rsidR="00675A38" w:rsidRPr="00782444" w14:paraId="6A37B851" w14:textId="77777777" w:rsidTr="003E0F9A">
        <w:tc>
          <w:tcPr>
            <w:tcW w:w="2565" w:type="dxa"/>
            <w:tcBorders>
              <w:top w:val="single" w:sz="4" w:space="0" w:color="auto"/>
              <w:bottom w:val="single" w:sz="4" w:space="0" w:color="auto"/>
            </w:tcBorders>
          </w:tcPr>
          <w:p w14:paraId="6A37B84F" w14:textId="77777777" w:rsidR="00675A38" w:rsidRPr="007C085B" w:rsidRDefault="00675A38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bookmarkStart w:id="1" w:name="Name"/>
            <w:bookmarkEnd w:id="1"/>
            <w:r>
              <w:rPr>
                <w:rFonts w:ascii="Arial" w:hAnsi="Arial" w:cs="Arial"/>
                <w:sz w:val="22"/>
                <w:szCs w:val="22"/>
              </w:rPr>
              <w:t xml:space="preserve">Nachname, </w:t>
            </w:r>
            <w:r w:rsidRPr="007C085B">
              <w:rPr>
                <w:rFonts w:ascii="Arial" w:hAnsi="Arial" w:cs="Arial"/>
                <w:sz w:val="22"/>
                <w:szCs w:val="22"/>
              </w:rPr>
              <w:t>Vorname</w:t>
            </w:r>
          </w:p>
        </w:tc>
        <w:tc>
          <w:tcPr>
            <w:tcW w:w="735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A37B850" w14:textId="77777777" w:rsidR="00675A38" w:rsidRPr="007C085B" w:rsidRDefault="00675A38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6B1679" w:rsidRPr="00782444" w14:paraId="6A37B859" w14:textId="77777777" w:rsidTr="003E0F9A">
        <w:tc>
          <w:tcPr>
            <w:tcW w:w="2565" w:type="dxa"/>
            <w:tcBorders>
              <w:top w:val="single" w:sz="4" w:space="0" w:color="auto"/>
              <w:bottom w:val="nil"/>
            </w:tcBorders>
          </w:tcPr>
          <w:p w14:paraId="6A37B852" w14:textId="77777777" w:rsidR="006B1679" w:rsidRPr="007C085B" w:rsidRDefault="006B167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Datum</w:t>
            </w:r>
          </w:p>
        </w:tc>
        <w:tc>
          <w:tcPr>
            <w:tcW w:w="837" w:type="dxa"/>
            <w:tcBorders>
              <w:top w:val="single" w:sz="4" w:space="0" w:color="auto"/>
              <w:bottom w:val="nil"/>
            </w:tcBorders>
          </w:tcPr>
          <w:p w14:paraId="6A37B853" w14:textId="77777777" w:rsidR="006B1679" w:rsidRPr="007C085B" w:rsidRDefault="006B1679" w:rsidP="00EB2D33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EG #1:</w:t>
            </w:r>
          </w:p>
        </w:tc>
        <w:tc>
          <w:tcPr>
            <w:tcW w:w="1560" w:type="dxa"/>
            <w:tcBorders>
              <w:top w:val="single" w:sz="4" w:space="0" w:color="auto"/>
              <w:bottom w:val="nil"/>
            </w:tcBorders>
          </w:tcPr>
          <w:p w14:paraId="6A37B854" w14:textId="77777777" w:rsidR="006B1679" w:rsidRPr="007C085B" w:rsidRDefault="006B1679" w:rsidP="00EB2D33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</w:tcPr>
          <w:p w14:paraId="6A37B855" w14:textId="77777777" w:rsidR="006B1679" w:rsidRPr="007C085B" w:rsidRDefault="006B1679" w:rsidP="00EB2D33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EG #2: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</w:tcPr>
          <w:p w14:paraId="6A37B856" w14:textId="77777777" w:rsidR="006B1679" w:rsidRPr="007C085B" w:rsidRDefault="006B1679" w:rsidP="00EB2D33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bottom w:val="nil"/>
            </w:tcBorders>
          </w:tcPr>
          <w:p w14:paraId="6A37B857" w14:textId="77777777" w:rsidR="006B1679" w:rsidRPr="007C085B" w:rsidRDefault="006B1679" w:rsidP="00EB2D33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EG #3: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6A37B858" w14:textId="77777777" w:rsidR="006B1679" w:rsidRPr="007C085B" w:rsidRDefault="006B1679" w:rsidP="00EB2D33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6B1679" w:rsidRPr="00782444" w14:paraId="6A37B85E" w14:textId="77777777" w:rsidTr="004F3E2A">
        <w:tc>
          <w:tcPr>
            <w:tcW w:w="2565" w:type="dxa"/>
            <w:tcBorders>
              <w:bottom w:val="nil"/>
            </w:tcBorders>
            <w:vAlign w:val="center"/>
          </w:tcPr>
          <w:p w14:paraId="6A37B85A" w14:textId="77777777" w:rsidR="006B1679" w:rsidRPr="00CE3A0F" w:rsidRDefault="00CE3A0F" w:rsidP="004F3E2A">
            <w:pPr>
              <w:widowControl w:val="0"/>
              <w:spacing w:before="60" w:after="60"/>
              <w:ind w:left="708"/>
              <w:jc w:val="center"/>
              <w:rPr>
                <w:rFonts w:ascii="Arial" w:hAnsi="Arial" w:cs="Arial"/>
                <w:i/>
                <w:sz w:val="16"/>
                <w:szCs w:val="22"/>
              </w:rPr>
            </w:pPr>
            <w:r w:rsidRPr="00CE3A0F">
              <w:rPr>
                <w:rFonts w:ascii="Arial" w:hAnsi="Arial" w:cs="Arial"/>
                <w:i/>
                <w:sz w:val="16"/>
                <w:szCs w:val="22"/>
              </w:rPr>
              <w:t>Fokus</w:t>
            </w:r>
          </w:p>
        </w:tc>
        <w:tc>
          <w:tcPr>
            <w:tcW w:w="2397" w:type="dxa"/>
            <w:gridSpan w:val="2"/>
            <w:tcBorders>
              <w:bottom w:val="nil"/>
            </w:tcBorders>
          </w:tcPr>
          <w:p w14:paraId="6A37B85B" w14:textId="77777777" w:rsidR="006B1679" w:rsidRPr="00CE3A0F" w:rsidRDefault="006B1679" w:rsidP="00474F8B">
            <w:pPr>
              <w:widowControl w:val="0"/>
              <w:spacing w:before="60" w:after="60"/>
              <w:jc w:val="center"/>
              <w:rPr>
                <w:rFonts w:ascii="Arial" w:hAnsi="Arial" w:cs="Arial"/>
                <w:i/>
                <w:sz w:val="16"/>
                <w:szCs w:val="22"/>
                <w:lang w:val="de-CH"/>
              </w:rPr>
            </w:pPr>
            <w:r w:rsidRPr="00CE3A0F">
              <w:rPr>
                <w:rFonts w:ascii="Arial" w:hAnsi="Arial" w:cs="Arial"/>
                <w:i/>
                <w:sz w:val="16"/>
                <w:szCs w:val="22"/>
                <w:lang w:val="de-CH"/>
              </w:rPr>
              <w:t xml:space="preserve">Aufstellung </w:t>
            </w:r>
            <w:r w:rsidR="00474F8B">
              <w:rPr>
                <w:rFonts w:ascii="Arial" w:hAnsi="Arial" w:cs="Arial"/>
                <w:i/>
                <w:sz w:val="16"/>
                <w:szCs w:val="22"/>
                <w:lang w:val="de-CH"/>
              </w:rPr>
              <w:br/>
            </w:r>
            <w:r w:rsidRPr="00CE3A0F">
              <w:rPr>
                <w:rFonts w:ascii="Arial" w:hAnsi="Arial" w:cs="Arial"/>
                <w:i/>
                <w:sz w:val="16"/>
                <w:szCs w:val="22"/>
                <w:lang w:val="de-CH"/>
              </w:rPr>
              <w:t>Entwicklungsplan</w:t>
            </w:r>
          </w:p>
        </w:tc>
        <w:tc>
          <w:tcPr>
            <w:tcW w:w="2551" w:type="dxa"/>
            <w:gridSpan w:val="2"/>
            <w:tcBorders>
              <w:bottom w:val="nil"/>
            </w:tcBorders>
          </w:tcPr>
          <w:p w14:paraId="6A37B85C" w14:textId="77777777" w:rsidR="006B1679" w:rsidRPr="00CE3A0F" w:rsidRDefault="006B1679" w:rsidP="00CE3A0F">
            <w:pPr>
              <w:widowControl w:val="0"/>
              <w:spacing w:before="60" w:after="60"/>
              <w:jc w:val="center"/>
              <w:rPr>
                <w:rFonts w:ascii="Arial" w:hAnsi="Arial" w:cs="Arial"/>
                <w:i/>
                <w:sz w:val="16"/>
                <w:szCs w:val="22"/>
              </w:rPr>
            </w:pPr>
            <w:r w:rsidRPr="00CE3A0F">
              <w:rPr>
                <w:rFonts w:ascii="Arial" w:hAnsi="Arial" w:cs="Arial"/>
                <w:i/>
                <w:sz w:val="16"/>
                <w:szCs w:val="22"/>
              </w:rPr>
              <w:t>Check-up</w:t>
            </w:r>
            <w:r w:rsidR="00CE3A0F">
              <w:rPr>
                <w:rFonts w:ascii="Arial" w:hAnsi="Arial" w:cs="Arial"/>
                <w:i/>
                <w:sz w:val="16"/>
                <w:szCs w:val="22"/>
              </w:rPr>
              <w:t xml:space="preserve"> </w:t>
            </w:r>
            <w:r w:rsidR="00474F8B">
              <w:rPr>
                <w:rFonts w:ascii="Arial" w:hAnsi="Arial" w:cs="Arial"/>
                <w:i/>
                <w:sz w:val="16"/>
                <w:szCs w:val="22"/>
              </w:rPr>
              <w:br/>
            </w:r>
            <w:r w:rsidR="00CE3A0F">
              <w:rPr>
                <w:rFonts w:ascii="Arial" w:hAnsi="Arial" w:cs="Arial"/>
                <w:i/>
                <w:sz w:val="16"/>
                <w:szCs w:val="22"/>
              </w:rPr>
              <w:t>Entwicklungsplan</w:t>
            </w:r>
          </w:p>
        </w:tc>
        <w:tc>
          <w:tcPr>
            <w:tcW w:w="2410" w:type="dxa"/>
            <w:gridSpan w:val="2"/>
            <w:tcBorders>
              <w:bottom w:val="nil"/>
            </w:tcBorders>
          </w:tcPr>
          <w:p w14:paraId="6A37B85D" w14:textId="77777777" w:rsidR="006B1679" w:rsidRPr="00CE3A0F" w:rsidRDefault="00474F8B" w:rsidP="00474F8B">
            <w:pPr>
              <w:widowControl w:val="0"/>
              <w:spacing w:before="60" w:after="60"/>
              <w:jc w:val="center"/>
              <w:rPr>
                <w:rFonts w:ascii="Arial" w:hAnsi="Arial" w:cs="Arial"/>
                <w:i/>
                <w:sz w:val="16"/>
                <w:szCs w:val="22"/>
                <w:lang w:val="de-CH"/>
              </w:rPr>
            </w:pPr>
            <w:r>
              <w:rPr>
                <w:rFonts w:ascii="Arial" w:hAnsi="Arial" w:cs="Arial"/>
                <w:i/>
                <w:sz w:val="16"/>
                <w:szCs w:val="22"/>
                <w:lang w:val="de-CH"/>
              </w:rPr>
              <w:t>Zusammenfassung</w:t>
            </w:r>
            <w:r w:rsidR="006B1679" w:rsidRPr="00CE3A0F">
              <w:rPr>
                <w:rFonts w:ascii="Arial" w:hAnsi="Arial" w:cs="Arial"/>
                <w:i/>
                <w:sz w:val="16"/>
                <w:szCs w:val="22"/>
                <w:lang w:val="de-CH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22"/>
                <w:lang w:val="de-CH"/>
              </w:rPr>
              <w:br/>
              <w:t>de</w:t>
            </w:r>
            <w:r w:rsidR="006B1679" w:rsidRPr="00CE3A0F">
              <w:rPr>
                <w:rFonts w:ascii="Arial" w:hAnsi="Arial" w:cs="Arial"/>
                <w:i/>
                <w:sz w:val="16"/>
                <w:szCs w:val="22"/>
                <w:lang w:val="de-CH"/>
              </w:rPr>
              <w:t>r Entwicklung</w:t>
            </w:r>
          </w:p>
        </w:tc>
      </w:tr>
      <w:tr w:rsidR="00C854D9" w:rsidRPr="00782444" w14:paraId="6A37B863" w14:textId="77777777" w:rsidTr="003E0F9A">
        <w:tc>
          <w:tcPr>
            <w:tcW w:w="2565" w:type="dxa"/>
            <w:tcBorders>
              <w:bottom w:val="single" w:sz="4" w:space="0" w:color="auto"/>
            </w:tcBorders>
          </w:tcPr>
          <w:p w14:paraId="6A37B85F" w14:textId="77777777" w:rsidR="00C854D9" w:rsidRPr="007C085B" w:rsidRDefault="006B1679" w:rsidP="007B614D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Teamleiter</w:t>
            </w:r>
          </w:p>
        </w:tc>
        <w:tc>
          <w:tcPr>
            <w:tcW w:w="2397" w:type="dxa"/>
            <w:gridSpan w:val="2"/>
            <w:tcBorders>
              <w:bottom w:val="single" w:sz="4" w:space="0" w:color="auto"/>
            </w:tcBorders>
          </w:tcPr>
          <w:p w14:paraId="6A37B860" w14:textId="77777777" w:rsidR="00C854D9" w:rsidRPr="007C085B" w:rsidRDefault="003C526F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6A37B861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Weitere TN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6A37B862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</w:tbl>
    <w:p w14:paraId="6A37B864" w14:textId="77777777" w:rsidR="001B2C4A" w:rsidRPr="00D2453F" w:rsidRDefault="001D54B6" w:rsidP="00D2453F">
      <w:pPr>
        <w:pStyle w:val="berschrift1"/>
        <w:spacing w:before="480" w:after="120"/>
        <w:ind w:left="-426" w:firstLine="426"/>
        <w:rPr>
          <w:rFonts w:ascii="Arial" w:hAnsi="Arial" w:cs="Arial"/>
          <w:sz w:val="28"/>
          <w:szCs w:val="28"/>
        </w:rPr>
      </w:pPr>
      <w:bookmarkStart w:id="2" w:name="FF5"/>
      <w:bookmarkStart w:id="3" w:name="FF7"/>
      <w:bookmarkStart w:id="4" w:name="F48"/>
      <w:bookmarkEnd w:id="2"/>
      <w:bookmarkEnd w:id="3"/>
      <w:bookmarkEnd w:id="4"/>
      <w:r w:rsidRPr="00D2453F">
        <w:rPr>
          <w:rFonts w:ascii="Arial" w:hAnsi="Arial" w:cs="Arial"/>
          <w:sz w:val="28"/>
          <w:szCs w:val="28"/>
        </w:rPr>
        <w:t>Herausforderungen und Unterstützung</w:t>
      </w:r>
    </w:p>
    <w:p w14:paraId="6A37B865" w14:textId="77777777" w:rsidR="008273DC" w:rsidRPr="0021624F" w:rsidRDefault="00EA37F0" w:rsidP="008273DC">
      <w:pPr>
        <w:pStyle w:val="berschrift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Feedback</w:t>
      </w:r>
      <w:r w:rsidRPr="00FA631C">
        <w:rPr>
          <w:rFonts w:ascii="Arial" w:hAnsi="Arial" w:cs="Arial"/>
          <w:sz w:val="24"/>
          <w:szCs w:val="24"/>
        </w:rPr>
        <w:t xml:space="preserve"> </w:t>
      </w:r>
      <w:r w:rsidR="008273DC" w:rsidRPr="00BC737C">
        <w:rPr>
          <w:rFonts w:ascii="Arial" w:hAnsi="Arial" w:cs="Arial"/>
          <w:sz w:val="24"/>
          <w:szCs w:val="24"/>
        </w:rPr>
        <w:t>Mitarbeiter</w:t>
      </w:r>
      <w:r w:rsidR="0021624F">
        <w:rPr>
          <w:rFonts w:ascii="Arial" w:hAnsi="Arial" w:cs="Arial"/>
          <w:sz w:val="24"/>
          <w:szCs w:val="24"/>
        </w:rPr>
        <w:t>/in</w:t>
      </w:r>
    </w:p>
    <w:p w14:paraId="6A37B866" w14:textId="77777777" w:rsidR="008273DC" w:rsidRPr="00B04CCB" w:rsidRDefault="008273DC" w:rsidP="008273DC">
      <w:pPr>
        <w:rPr>
          <w:rFonts w:ascii="Arial" w:hAnsi="Arial" w:cs="Arial"/>
          <w:sz w:val="22"/>
          <w:szCs w:val="22"/>
          <w:lang w:val="de-CH"/>
        </w:rPr>
      </w:pPr>
      <w:r w:rsidRPr="00214B2B">
        <w:rPr>
          <w:rFonts w:ascii="Arial" w:hAnsi="Arial" w:cs="Arial"/>
          <w:i/>
          <w:sz w:val="22"/>
          <w:szCs w:val="22"/>
          <w:lang w:val="de-CH"/>
        </w:rPr>
        <w:t>Welche Herausforderungen gilt es in nächster Zeit zu meistern?</w:t>
      </w:r>
    </w:p>
    <w:p w14:paraId="6A37B867" w14:textId="77777777" w:rsidR="008273DC" w:rsidRDefault="008273DC" w:rsidP="004E07D2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6A37B868" w14:textId="77777777" w:rsidR="008273DC" w:rsidRDefault="008273DC" w:rsidP="008273DC">
      <w:pPr>
        <w:rPr>
          <w:rFonts w:ascii="Arial" w:hAnsi="Arial" w:cs="Arial"/>
          <w:sz w:val="22"/>
          <w:szCs w:val="22"/>
          <w:lang w:val="de-CH"/>
        </w:rPr>
      </w:pPr>
    </w:p>
    <w:p w14:paraId="6A37B869" w14:textId="77777777" w:rsidR="008273DC" w:rsidRPr="00B04CCB" w:rsidRDefault="008273DC" w:rsidP="008273DC">
      <w:pPr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In welchen Bereichen würde welche Unterstützung besonders helfen?</w:t>
      </w:r>
    </w:p>
    <w:p w14:paraId="6A37B86A" w14:textId="77777777" w:rsidR="008273DC" w:rsidRDefault="008273DC" w:rsidP="004E07D2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6A37B86B" w14:textId="77777777" w:rsidR="006E37D0" w:rsidRPr="00FA631C" w:rsidRDefault="00EA37F0" w:rsidP="006E37D0">
      <w:pPr>
        <w:pStyle w:val="berschrift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Feedback</w:t>
      </w:r>
      <w:r w:rsidRPr="00FA631C">
        <w:rPr>
          <w:rFonts w:ascii="Arial" w:hAnsi="Arial" w:cs="Arial"/>
          <w:sz w:val="24"/>
          <w:szCs w:val="24"/>
        </w:rPr>
        <w:t xml:space="preserve"> </w:t>
      </w:r>
      <w:r w:rsidR="006E37D0" w:rsidRPr="00FA631C">
        <w:rPr>
          <w:rFonts w:ascii="Arial" w:hAnsi="Arial" w:cs="Arial"/>
          <w:sz w:val="24"/>
          <w:szCs w:val="24"/>
        </w:rPr>
        <w:t>Führungskraft</w:t>
      </w:r>
    </w:p>
    <w:p w14:paraId="6A37B86C" w14:textId="77777777" w:rsidR="006E37D0" w:rsidRPr="00B04CCB" w:rsidRDefault="006E37D0" w:rsidP="006E37D0">
      <w:pPr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Was wird als Herausforderung eingeschätzt, w</w:t>
      </w:r>
      <w:r w:rsidR="00EA37F0">
        <w:rPr>
          <w:rFonts w:ascii="Arial" w:hAnsi="Arial" w:cs="Arial"/>
          <w:i/>
          <w:sz w:val="22"/>
          <w:szCs w:val="22"/>
          <w:lang w:val="de-CH"/>
        </w:rPr>
        <w:t>elche Unterstützung kann angeboten werden?</w:t>
      </w:r>
    </w:p>
    <w:p w14:paraId="6A37B86D" w14:textId="77777777" w:rsidR="006E37D0" w:rsidRDefault="006E37D0" w:rsidP="004E07D2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6A37B86E" w14:textId="77777777" w:rsidR="00D2453F" w:rsidRDefault="00D2453F" w:rsidP="00D2453F">
      <w:pPr>
        <w:rPr>
          <w:rFonts w:ascii="Arial" w:hAnsi="Arial" w:cs="Arial"/>
          <w:sz w:val="22"/>
          <w:szCs w:val="22"/>
          <w:lang w:val="de-CH"/>
        </w:rPr>
      </w:pPr>
    </w:p>
    <w:p w14:paraId="6A37B86F" w14:textId="77777777" w:rsidR="001B2C4A" w:rsidRPr="00D21D80" w:rsidRDefault="00D2453F" w:rsidP="00FF74DA">
      <w:pPr>
        <w:pStyle w:val="berschrift1"/>
      </w:pPr>
      <w:r w:rsidRPr="00FF74DA">
        <w:rPr>
          <w:rFonts w:ascii="Arial" w:hAnsi="Arial" w:cs="Arial"/>
          <w:sz w:val="28"/>
          <w:szCs w:val="28"/>
        </w:rPr>
        <w:t xml:space="preserve"> </w:t>
      </w:r>
      <w:r w:rsidR="008273DC" w:rsidRPr="00FF74DA">
        <w:rPr>
          <w:rFonts w:ascii="Arial" w:hAnsi="Arial" w:cs="Arial"/>
          <w:sz w:val="28"/>
          <w:szCs w:val="28"/>
        </w:rPr>
        <w:t>(</w:t>
      </w:r>
      <w:r w:rsidR="00DB3871" w:rsidRPr="00FF74DA">
        <w:rPr>
          <w:rFonts w:ascii="Arial" w:hAnsi="Arial" w:cs="Arial"/>
          <w:sz w:val="28"/>
          <w:szCs w:val="28"/>
        </w:rPr>
        <w:t>Überprüfung</w:t>
      </w:r>
      <w:r w:rsidR="008273DC" w:rsidRPr="00FF74DA">
        <w:rPr>
          <w:rFonts w:ascii="Arial" w:hAnsi="Arial" w:cs="Arial"/>
          <w:sz w:val="28"/>
          <w:szCs w:val="28"/>
        </w:rPr>
        <w:t>)</w:t>
      </w:r>
      <w:r w:rsidR="00DB3871" w:rsidRPr="00FF74DA">
        <w:rPr>
          <w:rFonts w:ascii="Arial" w:hAnsi="Arial" w:cs="Arial"/>
          <w:sz w:val="28"/>
          <w:szCs w:val="28"/>
        </w:rPr>
        <w:t xml:space="preserve"> </w:t>
      </w:r>
      <w:r w:rsidR="00FF06EB" w:rsidRPr="00FF74DA">
        <w:rPr>
          <w:rFonts w:ascii="Arial" w:hAnsi="Arial" w:cs="Arial"/>
          <w:sz w:val="28"/>
          <w:szCs w:val="28"/>
        </w:rPr>
        <w:t>Entwicklungsplan</w:t>
      </w:r>
      <w:r w:rsidR="001B2C4A" w:rsidRPr="00C30472">
        <w:br/>
      </w:r>
      <w:r w:rsidR="00C30472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Achtung: Bitte monetäre Ziele und Entwicklungsziele </w:t>
      </w:r>
      <w:r w:rsidR="00CE3A0F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im Kompetenzbereich </w:t>
      </w:r>
      <w:r w:rsidR="00C30472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scharf trennen. </w:t>
      </w:r>
      <w:r w:rsidR="00EE49AA" w:rsidRPr="007D23E0">
        <w:rPr>
          <w:rFonts w:ascii="Arial" w:hAnsi="Arial" w:cs="Arial"/>
          <w:b w:val="0"/>
          <w:i/>
          <w:kern w:val="0"/>
          <w:sz w:val="18"/>
          <w:szCs w:val="24"/>
        </w:rPr>
        <w:t>Hier</w:t>
      </w:r>
      <w:r w:rsidR="00C30472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 </w:t>
      </w:r>
      <w:r w:rsidR="00EE49AA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werden </w:t>
      </w:r>
      <w:r w:rsidR="00C30472" w:rsidRPr="007D23E0">
        <w:rPr>
          <w:rFonts w:ascii="Arial" w:hAnsi="Arial" w:cs="Arial"/>
          <w:b w:val="0"/>
          <w:i/>
          <w:kern w:val="0"/>
          <w:sz w:val="18"/>
          <w:szCs w:val="24"/>
        </w:rPr>
        <w:t>Entwicklungs</w:t>
      </w:r>
      <w:r w:rsidR="00BD3901" w:rsidRPr="007D23E0">
        <w:rPr>
          <w:rFonts w:ascii="Arial" w:hAnsi="Arial" w:cs="Arial"/>
          <w:b w:val="0"/>
          <w:i/>
          <w:kern w:val="0"/>
          <w:sz w:val="18"/>
          <w:szCs w:val="24"/>
        </w:rPr>
        <w:t>felder und -</w:t>
      </w:r>
      <w:proofErr w:type="spellStart"/>
      <w:r w:rsidR="00BD3901" w:rsidRPr="007D23E0">
        <w:rPr>
          <w:rFonts w:ascii="Arial" w:hAnsi="Arial" w:cs="Arial"/>
          <w:b w:val="0"/>
          <w:i/>
          <w:kern w:val="0"/>
          <w:sz w:val="18"/>
          <w:szCs w:val="24"/>
        </w:rPr>
        <w:t>maßnahmen</w:t>
      </w:r>
      <w:proofErr w:type="spellEnd"/>
      <w:r w:rsidR="00C30472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 dokumentiert.</w:t>
      </w:r>
      <w:r w:rsidR="00EE49AA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 </w:t>
      </w:r>
      <w:r w:rsidR="004E07D2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Monetäre Ziele werden separat </w:t>
      </w:r>
      <w:r w:rsidR="00CE3A0F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in der Zielvereinbarung </w:t>
      </w:r>
      <w:r w:rsidR="004E07D2" w:rsidRPr="007D23E0">
        <w:rPr>
          <w:rFonts w:ascii="Arial" w:hAnsi="Arial" w:cs="Arial"/>
          <w:b w:val="0"/>
          <w:i/>
          <w:kern w:val="0"/>
          <w:sz w:val="18"/>
          <w:szCs w:val="24"/>
        </w:rPr>
        <w:t>vereinbart.</w:t>
      </w:r>
      <w:r w:rsidR="00D21D80" w:rsidRPr="007D23E0">
        <w:rPr>
          <w:rFonts w:ascii="Arial" w:hAnsi="Arial" w:cs="Arial"/>
          <w:b w:val="0"/>
          <w:i/>
          <w:kern w:val="0"/>
          <w:sz w:val="18"/>
          <w:szCs w:val="24"/>
        </w:rPr>
        <w:br/>
      </w:r>
      <w:r w:rsidR="00EE49AA" w:rsidRPr="007D23E0">
        <w:rPr>
          <w:rFonts w:ascii="Arial" w:hAnsi="Arial" w:cs="Arial"/>
          <w:b w:val="0"/>
          <w:i/>
          <w:kern w:val="0"/>
          <w:sz w:val="18"/>
          <w:szCs w:val="24"/>
        </w:rPr>
        <w:t>Beispiel: MA soll Fähigkeit x auf</w:t>
      </w:r>
      <w:r w:rsidR="00D21D80" w:rsidRPr="007D23E0">
        <w:rPr>
          <w:rFonts w:ascii="Arial" w:hAnsi="Arial" w:cs="Arial"/>
          <w:b w:val="0"/>
          <w:i/>
          <w:kern w:val="0"/>
          <w:sz w:val="18"/>
          <w:szCs w:val="24"/>
        </w:rPr>
        <w:t>-/aus</w:t>
      </w:r>
      <w:r w:rsidR="00EE49AA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bauen -&gt; Dokumentation </w:t>
      </w:r>
      <w:r w:rsidR="00B04CCB" w:rsidRPr="007D23E0">
        <w:rPr>
          <w:rFonts w:ascii="Arial" w:hAnsi="Arial" w:cs="Arial"/>
          <w:b w:val="0"/>
          <w:i/>
          <w:kern w:val="0"/>
          <w:sz w:val="18"/>
          <w:szCs w:val="24"/>
        </w:rPr>
        <w:t xml:space="preserve">der Maßnahmen dazu </w:t>
      </w:r>
      <w:r w:rsidR="00EE49AA" w:rsidRPr="007D23E0">
        <w:rPr>
          <w:rFonts w:ascii="Arial" w:hAnsi="Arial" w:cs="Arial"/>
          <w:b w:val="0"/>
          <w:i/>
          <w:kern w:val="0"/>
          <w:sz w:val="18"/>
          <w:szCs w:val="24"/>
        </w:rPr>
        <w:t>in der folgenden Tabelle</w:t>
      </w:r>
      <w:r w:rsidR="00BD3901" w:rsidRPr="007D23E0">
        <w:rPr>
          <w:rFonts w:ascii="Arial" w:hAnsi="Arial" w:cs="Arial"/>
          <w:b w:val="0"/>
          <w:i/>
          <w:kern w:val="0"/>
          <w:sz w:val="18"/>
          <w:szCs w:val="24"/>
        </w:rPr>
        <w:t>. MA soll Zert</w:t>
      </w:r>
      <w:r w:rsidR="00BD3901" w:rsidRPr="007D23E0">
        <w:rPr>
          <w:rFonts w:ascii="Arial" w:hAnsi="Arial" w:cs="Arial"/>
          <w:b w:val="0"/>
          <w:i/>
          <w:kern w:val="0"/>
          <w:sz w:val="18"/>
          <w:szCs w:val="24"/>
        </w:rPr>
        <w:t>i</w:t>
      </w:r>
      <w:r w:rsidR="00BD3901" w:rsidRPr="007D23E0">
        <w:rPr>
          <w:rFonts w:ascii="Arial" w:hAnsi="Arial" w:cs="Arial"/>
          <w:b w:val="0"/>
          <w:i/>
          <w:kern w:val="0"/>
          <w:sz w:val="18"/>
          <w:szCs w:val="24"/>
        </w:rPr>
        <w:t>fizierung ablegen -&gt; monetäres Ziel</w:t>
      </w:r>
      <w:r w:rsidR="004E07D2" w:rsidRPr="007D23E0">
        <w:rPr>
          <w:rFonts w:ascii="Arial" w:hAnsi="Arial" w:cs="Arial"/>
          <w:b w:val="0"/>
          <w:i/>
          <w:kern w:val="0"/>
          <w:sz w:val="18"/>
          <w:szCs w:val="24"/>
        </w:rPr>
        <w:t>.</w:t>
      </w:r>
    </w:p>
    <w:p w14:paraId="6A37B870" w14:textId="77777777" w:rsidR="00C30472" w:rsidRPr="00C30472" w:rsidRDefault="00C30472" w:rsidP="00C30472">
      <w:pPr>
        <w:rPr>
          <w:lang w:val="de-CH"/>
        </w:rPr>
      </w:pPr>
    </w:p>
    <w:tbl>
      <w:tblPr>
        <w:tblW w:w="980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3261"/>
        <w:gridCol w:w="5981"/>
      </w:tblGrid>
      <w:tr w:rsidR="008273DC" w14:paraId="6A37B874" w14:textId="77777777" w:rsidTr="00FA19A6">
        <w:trPr>
          <w:trHeight w:val="360"/>
          <w:tblHeader/>
        </w:trPr>
        <w:tc>
          <w:tcPr>
            <w:tcW w:w="567" w:type="dxa"/>
          </w:tcPr>
          <w:p w14:paraId="6A37B871" w14:textId="77777777" w:rsidR="008273DC" w:rsidRPr="00E02887" w:rsidRDefault="008273DC" w:rsidP="00E02887">
            <w:pPr>
              <w:pStyle w:val="berschrift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61" w:type="dxa"/>
          </w:tcPr>
          <w:p w14:paraId="6A37B872" w14:textId="77777777" w:rsidR="008273DC" w:rsidRPr="00FA19A6" w:rsidRDefault="008273DC" w:rsidP="00FA19A6">
            <w:pPr>
              <w:pStyle w:val="berschrift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Entwicklungsfeld</w:t>
            </w:r>
          </w:p>
        </w:tc>
        <w:tc>
          <w:tcPr>
            <w:tcW w:w="5981" w:type="dxa"/>
          </w:tcPr>
          <w:p w14:paraId="6A37B873" w14:textId="77777777" w:rsidR="008273DC" w:rsidRDefault="008273DC" w:rsidP="00FA19A6">
            <w:pPr>
              <w:pStyle w:val="berschrift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Maßnahme</w:t>
            </w:r>
          </w:p>
        </w:tc>
      </w:tr>
      <w:tr w:rsidR="008273DC" w14:paraId="6A37B878" w14:textId="77777777" w:rsidTr="00FA19A6">
        <w:tc>
          <w:tcPr>
            <w:tcW w:w="567" w:type="dxa"/>
          </w:tcPr>
          <w:p w14:paraId="6A37B875" w14:textId="77777777" w:rsidR="008273DC" w:rsidRPr="00E02887" w:rsidRDefault="008273DC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2887">
              <w:rPr>
                <w:rFonts w:ascii="Arial" w:hAnsi="Arial" w:cs="Arial"/>
                <w:sz w:val="22"/>
                <w:szCs w:val="22"/>
                <w:lang w:val="de-CH"/>
              </w:rPr>
              <w:t>1</w:t>
            </w:r>
          </w:p>
        </w:tc>
        <w:tc>
          <w:tcPr>
            <w:tcW w:w="3261" w:type="dxa"/>
          </w:tcPr>
          <w:p w14:paraId="6A37B876" w14:textId="77777777" w:rsidR="008273DC" w:rsidRDefault="008273DC" w:rsidP="006638C7">
            <w:pPr>
              <w:rPr>
                <w:lang w:val="de-CH"/>
              </w:rPr>
            </w:pPr>
          </w:p>
        </w:tc>
        <w:tc>
          <w:tcPr>
            <w:tcW w:w="5981" w:type="dxa"/>
          </w:tcPr>
          <w:p w14:paraId="6A37B877" w14:textId="77777777" w:rsidR="008273DC" w:rsidRDefault="008273DC"/>
        </w:tc>
      </w:tr>
      <w:tr w:rsidR="008273DC" w14:paraId="6A37B87C" w14:textId="77777777" w:rsidTr="00FA19A6">
        <w:tc>
          <w:tcPr>
            <w:tcW w:w="567" w:type="dxa"/>
          </w:tcPr>
          <w:p w14:paraId="6A37B879" w14:textId="77777777" w:rsidR="008273DC" w:rsidRPr="00E02887" w:rsidRDefault="008273DC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2887">
              <w:rPr>
                <w:rFonts w:ascii="Arial" w:hAnsi="Arial" w:cs="Arial"/>
                <w:sz w:val="22"/>
                <w:szCs w:val="22"/>
                <w:lang w:val="de-CH"/>
              </w:rPr>
              <w:t>2</w:t>
            </w:r>
          </w:p>
        </w:tc>
        <w:tc>
          <w:tcPr>
            <w:tcW w:w="3261" w:type="dxa"/>
          </w:tcPr>
          <w:p w14:paraId="6A37B87A" w14:textId="77777777" w:rsidR="008273DC" w:rsidRDefault="008273DC" w:rsidP="006638C7">
            <w:pPr>
              <w:rPr>
                <w:lang w:val="de-CH"/>
              </w:rPr>
            </w:pPr>
          </w:p>
        </w:tc>
        <w:tc>
          <w:tcPr>
            <w:tcW w:w="5981" w:type="dxa"/>
          </w:tcPr>
          <w:p w14:paraId="6A37B87B" w14:textId="77777777" w:rsidR="008273DC" w:rsidRDefault="008273DC"/>
        </w:tc>
      </w:tr>
      <w:tr w:rsidR="008273DC" w14:paraId="6A37B880" w14:textId="77777777" w:rsidTr="00FA19A6">
        <w:tc>
          <w:tcPr>
            <w:tcW w:w="567" w:type="dxa"/>
          </w:tcPr>
          <w:p w14:paraId="6A37B87D" w14:textId="77777777" w:rsidR="008273DC" w:rsidRPr="00E02887" w:rsidRDefault="008273DC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2887">
              <w:rPr>
                <w:rFonts w:ascii="Arial" w:hAnsi="Arial" w:cs="Arial"/>
                <w:sz w:val="22"/>
                <w:szCs w:val="22"/>
                <w:lang w:val="de-CH"/>
              </w:rPr>
              <w:t>3</w:t>
            </w:r>
          </w:p>
        </w:tc>
        <w:tc>
          <w:tcPr>
            <w:tcW w:w="3261" w:type="dxa"/>
          </w:tcPr>
          <w:p w14:paraId="6A37B87E" w14:textId="77777777" w:rsidR="008273DC" w:rsidRDefault="008273DC" w:rsidP="006638C7">
            <w:pPr>
              <w:rPr>
                <w:lang w:val="de-CH"/>
              </w:rPr>
            </w:pPr>
          </w:p>
        </w:tc>
        <w:tc>
          <w:tcPr>
            <w:tcW w:w="5981" w:type="dxa"/>
          </w:tcPr>
          <w:p w14:paraId="6A37B87F" w14:textId="77777777" w:rsidR="008273DC" w:rsidRDefault="008273DC"/>
        </w:tc>
      </w:tr>
      <w:tr w:rsidR="008273DC" w14:paraId="6A37B884" w14:textId="77777777" w:rsidTr="00FA19A6">
        <w:tc>
          <w:tcPr>
            <w:tcW w:w="567" w:type="dxa"/>
          </w:tcPr>
          <w:p w14:paraId="6A37B881" w14:textId="77777777" w:rsidR="008273DC" w:rsidRPr="00E02887" w:rsidRDefault="008273DC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2887">
              <w:rPr>
                <w:rFonts w:ascii="Arial" w:hAnsi="Arial" w:cs="Arial"/>
                <w:sz w:val="22"/>
                <w:szCs w:val="22"/>
                <w:lang w:val="de-CH"/>
              </w:rPr>
              <w:t>4</w:t>
            </w:r>
          </w:p>
        </w:tc>
        <w:tc>
          <w:tcPr>
            <w:tcW w:w="3261" w:type="dxa"/>
          </w:tcPr>
          <w:p w14:paraId="6A37B882" w14:textId="77777777" w:rsidR="008273DC" w:rsidRDefault="008273DC" w:rsidP="006638C7">
            <w:pPr>
              <w:rPr>
                <w:lang w:val="de-CH"/>
              </w:rPr>
            </w:pPr>
          </w:p>
        </w:tc>
        <w:tc>
          <w:tcPr>
            <w:tcW w:w="5981" w:type="dxa"/>
          </w:tcPr>
          <w:p w14:paraId="6A37B883" w14:textId="77777777" w:rsidR="008273DC" w:rsidRDefault="008273DC"/>
        </w:tc>
      </w:tr>
      <w:tr w:rsidR="008273DC" w14:paraId="6A37B888" w14:textId="77777777" w:rsidTr="00FA19A6">
        <w:tc>
          <w:tcPr>
            <w:tcW w:w="567" w:type="dxa"/>
          </w:tcPr>
          <w:p w14:paraId="6A37B885" w14:textId="77777777" w:rsidR="008273DC" w:rsidRPr="00E02887" w:rsidRDefault="008273DC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2887">
              <w:rPr>
                <w:rFonts w:ascii="Arial" w:hAnsi="Arial" w:cs="Arial"/>
                <w:sz w:val="22"/>
                <w:szCs w:val="22"/>
                <w:lang w:val="de-CH"/>
              </w:rPr>
              <w:t>5</w:t>
            </w:r>
          </w:p>
        </w:tc>
        <w:tc>
          <w:tcPr>
            <w:tcW w:w="3261" w:type="dxa"/>
          </w:tcPr>
          <w:p w14:paraId="6A37B886" w14:textId="77777777" w:rsidR="008273DC" w:rsidRDefault="008273DC" w:rsidP="008E7AB6">
            <w:pPr>
              <w:rPr>
                <w:lang w:val="de-CH"/>
              </w:rPr>
            </w:pPr>
          </w:p>
        </w:tc>
        <w:tc>
          <w:tcPr>
            <w:tcW w:w="5981" w:type="dxa"/>
          </w:tcPr>
          <w:p w14:paraId="6A37B887" w14:textId="77777777" w:rsidR="008273DC" w:rsidRDefault="008273DC" w:rsidP="008E7AB6"/>
        </w:tc>
      </w:tr>
    </w:tbl>
    <w:p w14:paraId="6A37B889" w14:textId="77777777" w:rsidR="001B2C4A" w:rsidRDefault="001B2C4A" w:rsidP="001B2C4A">
      <w:pPr>
        <w:rPr>
          <w:lang w:val="de-CH"/>
        </w:rPr>
      </w:pPr>
    </w:p>
    <w:tbl>
      <w:tblPr>
        <w:tblW w:w="980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36"/>
        <w:gridCol w:w="1418"/>
        <w:gridCol w:w="1843"/>
        <w:gridCol w:w="708"/>
        <w:gridCol w:w="737"/>
      </w:tblGrid>
      <w:tr w:rsidR="00FA19A6" w14:paraId="6A37B890" w14:textId="77777777" w:rsidTr="00FA19A6">
        <w:trPr>
          <w:trHeight w:val="787"/>
          <w:tblHeader/>
        </w:trPr>
        <w:tc>
          <w:tcPr>
            <w:tcW w:w="567" w:type="dxa"/>
          </w:tcPr>
          <w:p w14:paraId="6A37B88A" w14:textId="77777777" w:rsidR="00C367DF" w:rsidRPr="00E02887" w:rsidRDefault="00C367DF" w:rsidP="00E02887">
            <w:pPr>
              <w:pStyle w:val="berschrift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A37B88B" w14:textId="77777777" w:rsidR="00C367DF" w:rsidRDefault="00C367DF" w:rsidP="00FA19A6">
            <w:pPr>
              <w:pStyle w:val="berschrift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Indikatoren für Erfolg Maßnahme</w:t>
            </w:r>
          </w:p>
        </w:tc>
        <w:tc>
          <w:tcPr>
            <w:tcW w:w="1418" w:type="dxa"/>
          </w:tcPr>
          <w:p w14:paraId="6A37B88C" w14:textId="77777777" w:rsidR="00C367DF" w:rsidRDefault="00C367DF" w:rsidP="00FA19A6">
            <w:pPr>
              <w:pStyle w:val="berschrift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Termin Ziel-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erreichung</w:t>
            </w:r>
            <w:proofErr w:type="spellEnd"/>
          </w:p>
        </w:tc>
        <w:tc>
          <w:tcPr>
            <w:tcW w:w="1843" w:type="dxa"/>
          </w:tcPr>
          <w:p w14:paraId="6A37B88D" w14:textId="77777777" w:rsidR="00C367DF" w:rsidRDefault="00C367DF" w:rsidP="008D3E2C">
            <w:pPr>
              <w:pStyle w:val="berschrift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Fortschritt b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>
              <w:rPr>
                <w:rFonts w:ascii="Arial" w:hAnsi="Arial" w:cs="Arial"/>
                <w:sz w:val="22"/>
                <w:szCs w:val="22"/>
              </w:rPr>
              <w:t>sprochen am…</w:t>
            </w:r>
          </w:p>
        </w:tc>
        <w:tc>
          <w:tcPr>
            <w:tcW w:w="1445" w:type="dxa"/>
            <w:gridSpan w:val="2"/>
          </w:tcPr>
          <w:p w14:paraId="6A37B88E" w14:textId="77777777" w:rsidR="00C367DF" w:rsidRDefault="00C367DF" w:rsidP="00FA19A6">
            <w:pPr>
              <w:pStyle w:val="berschrift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 w:rsidRPr="007A7AE3">
              <w:rPr>
                <w:rFonts w:ascii="Arial" w:hAnsi="Arial" w:cs="Arial"/>
                <w:sz w:val="22"/>
                <w:szCs w:val="22"/>
              </w:rPr>
              <w:t>Ziel erreicht</w:t>
            </w:r>
          </w:p>
          <w:p w14:paraId="6A37B88F" w14:textId="77777777" w:rsidR="00FA19A6" w:rsidRPr="00FA19A6" w:rsidRDefault="00FA19A6" w:rsidP="00FA19A6">
            <w:pPr>
              <w:rPr>
                <w:lang w:val="de-CH"/>
              </w:rPr>
            </w:pPr>
            <w:r>
              <w:rPr>
                <w:lang w:val="de-CH"/>
              </w:rPr>
              <w:t xml:space="preserve">   </w:t>
            </w:r>
            <w:r w:rsidRPr="00FA19A6">
              <w:rPr>
                <w:rFonts w:ascii="Arial" w:hAnsi="Arial" w:cs="Arial"/>
                <w:sz w:val="22"/>
                <w:szCs w:val="22"/>
              </w:rPr>
              <w:t xml:space="preserve">ja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FA19A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Pr="00FA19A6">
              <w:rPr>
                <w:rFonts w:ascii="Arial" w:hAnsi="Arial" w:cs="Arial"/>
                <w:sz w:val="22"/>
                <w:szCs w:val="22"/>
              </w:rPr>
              <w:t>ein</w:t>
            </w:r>
          </w:p>
        </w:tc>
      </w:tr>
      <w:tr w:rsidR="00FA19A6" w14:paraId="6A37B897" w14:textId="77777777" w:rsidTr="00FA19A6">
        <w:tc>
          <w:tcPr>
            <w:tcW w:w="567" w:type="dxa"/>
          </w:tcPr>
          <w:p w14:paraId="6A37B891" w14:textId="77777777" w:rsidR="00E579E6" w:rsidRPr="00E02887" w:rsidRDefault="00E579E6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t>zu 1</w:t>
            </w:r>
          </w:p>
        </w:tc>
        <w:tc>
          <w:tcPr>
            <w:tcW w:w="4536" w:type="dxa"/>
          </w:tcPr>
          <w:p w14:paraId="6A37B892" w14:textId="77777777" w:rsidR="00E579E6" w:rsidRDefault="00E579E6" w:rsidP="008E7AB6"/>
        </w:tc>
        <w:tc>
          <w:tcPr>
            <w:tcW w:w="1418" w:type="dxa"/>
          </w:tcPr>
          <w:p w14:paraId="6A37B893" w14:textId="77777777" w:rsidR="00E579E6" w:rsidRDefault="00E579E6" w:rsidP="008E7AB6"/>
        </w:tc>
        <w:tc>
          <w:tcPr>
            <w:tcW w:w="1843" w:type="dxa"/>
          </w:tcPr>
          <w:p w14:paraId="6A37B894" w14:textId="77777777" w:rsidR="00E579E6" w:rsidRDefault="00E579E6" w:rsidP="008E7AB6"/>
        </w:tc>
        <w:tc>
          <w:tcPr>
            <w:tcW w:w="708" w:type="dxa"/>
          </w:tcPr>
          <w:p w14:paraId="6A37B895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5" w:name="Kontrollkästchen1"/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5"/>
          </w:p>
        </w:tc>
        <w:tc>
          <w:tcPr>
            <w:tcW w:w="737" w:type="dxa"/>
          </w:tcPr>
          <w:p w14:paraId="6A37B896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FA19A6" w14:paraId="6A37B89E" w14:textId="77777777" w:rsidTr="00FA19A6">
        <w:tc>
          <w:tcPr>
            <w:tcW w:w="567" w:type="dxa"/>
          </w:tcPr>
          <w:p w14:paraId="6A37B898" w14:textId="77777777" w:rsidR="00E579E6" w:rsidRPr="00E02887" w:rsidRDefault="00E579E6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t>zu 2</w:t>
            </w:r>
          </w:p>
        </w:tc>
        <w:tc>
          <w:tcPr>
            <w:tcW w:w="4536" w:type="dxa"/>
          </w:tcPr>
          <w:p w14:paraId="6A37B899" w14:textId="77777777" w:rsidR="00E579E6" w:rsidRDefault="00E579E6" w:rsidP="008E7AB6"/>
        </w:tc>
        <w:tc>
          <w:tcPr>
            <w:tcW w:w="1418" w:type="dxa"/>
          </w:tcPr>
          <w:p w14:paraId="6A37B89A" w14:textId="77777777" w:rsidR="00E579E6" w:rsidRDefault="00E579E6" w:rsidP="008E7AB6"/>
        </w:tc>
        <w:tc>
          <w:tcPr>
            <w:tcW w:w="1843" w:type="dxa"/>
          </w:tcPr>
          <w:p w14:paraId="6A37B89B" w14:textId="77777777" w:rsidR="00E579E6" w:rsidRDefault="00E579E6" w:rsidP="008E7AB6"/>
        </w:tc>
        <w:tc>
          <w:tcPr>
            <w:tcW w:w="708" w:type="dxa"/>
          </w:tcPr>
          <w:p w14:paraId="6A37B89C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737" w:type="dxa"/>
          </w:tcPr>
          <w:p w14:paraId="6A37B89D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FA19A6" w14:paraId="6A37B8A5" w14:textId="77777777" w:rsidTr="00FA19A6">
        <w:tc>
          <w:tcPr>
            <w:tcW w:w="567" w:type="dxa"/>
          </w:tcPr>
          <w:p w14:paraId="6A37B89F" w14:textId="77777777" w:rsidR="00E579E6" w:rsidRPr="00E02887" w:rsidRDefault="00E579E6" w:rsidP="00E028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t>zu 3</w:t>
            </w:r>
          </w:p>
        </w:tc>
        <w:tc>
          <w:tcPr>
            <w:tcW w:w="4536" w:type="dxa"/>
          </w:tcPr>
          <w:p w14:paraId="6A37B8A0" w14:textId="77777777" w:rsidR="00E579E6" w:rsidRDefault="00E579E6" w:rsidP="008E7AB6"/>
        </w:tc>
        <w:tc>
          <w:tcPr>
            <w:tcW w:w="1418" w:type="dxa"/>
          </w:tcPr>
          <w:p w14:paraId="6A37B8A1" w14:textId="77777777" w:rsidR="00E579E6" w:rsidRDefault="00E579E6" w:rsidP="008E7AB6"/>
        </w:tc>
        <w:tc>
          <w:tcPr>
            <w:tcW w:w="1843" w:type="dxa"/>
          </w:tcPr>
          <w:p w14:paraId="6A37B8A2" w14:textId="77777777" w:rsidR="00E579E6" w:rsidRDefault="00E579E6" w:rsidP="008E7AB6"/>
        </w:tc>
        <w:tc>
          <w:tcPr>
            <w:tcW w:w="708" w:type="dxa"/>
          </w:tcPr>
          <w:p w14:paraId="6A37B8A3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737" w:type="dxa"/>
          </w:tcPr>
          <w:p w14:paraId="6A37B8A4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FA19A6" w14:paraId="6A37B8AC" w14:textId="77777777" w:rsidTr="00FA19A6">
        <w:tc>
          <w:tcPr>
            <w:tcW w:w="567" w:type="dxa"/>
          </w:tcPr>
          <w:p w14:paraId="6A37B8A6" w14:textId="77777777" w:rsidR="00E579E6" w:rsidRPr="00E02887" w:rsidRDefault="00E579E6" w:rsidP="00E02887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t>zu 4</w:t>
            </w:r>
          </w:p>
        </w:tc>
        <w:tc>
          <w:tcPr>
            <w:tcW w:w="4536" w:type="dxa"/>
          </w:tcPr>
          <w:p w14:paraId="6A37B8A7" w14:textId="77777777" w:rsidR="00E579E6" w:rsidRPr="007E5E48" w:rsidRDefault="00E579E6" w:rsidP="008E7A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A37B8A8" w14:textId="77777777" w:rsidR="00E579E6" w:rsidRPr="007E5E48" w:rsidRDefault="00E579E6" w:rsidP="008E7A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A37B8A9" w14:textId="77777777" w:rsidR="00E579E6" w:rsidRPr="007E5E48" w:rsidRDefault="00E579E6" w:rsidP="008E7A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</w:tcPr>
          <w:p w14:paraId="6A37B8AA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737" w:type="dxa"/>
          </w:tcPr>
          <w:p w14:paraId="6A37B8AB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FA19A6" w14:paraId="6A37B8B3" w14:textId="77777777" w:rsidTr="00FA19A6">
        <w:tc>
          <w:tcPr>
            <w:tcW w:w="567" w:type="dxa"/>
          </w:tcPr>
          <w:p w14:paraId="6A37B8AD" w14:textId="77777777" w:rsidR="00E579E6" w:rsidRPr="00E02887" w:rsidRDefault="00487FFB" w:rsidP="00E02887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t>z</w:t>
            </w:r>
            <w:r w:rsidR="00E579E6">
              <w:rPr>
                <w:rFonts w:ascii="Arial" w:hAnsi="Arial" w:cs="Arial"/>
                <w:sz w:val="22"/>
                <w:szCs w:val="22"/>
                <w:lang w:val="de-CH"/>
              </w:rPr>
              <w:t>u 5</w:t>
            </w:r>
          </w:p>
        </w:tc>
        <w:tc>
          <w:tcPr>
            <w:tcW w:w="4536" w:type="dxa"/>
          </w:tcPr>
          <w:p w14:paraId="6A37B8AE" w14:textId="77777777" w:rsidR="00E579E6" w:rsidRPr="007E5E48" w:rsidRDefault="00E579E6" w:rsidP="008E7A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A37B8AF" w14:textId="77777777" w:rsidR="00E579E6" w:rsidRPr="007E5E48" w:rsidRDefault="00E579E6" w:rsidP="008E7A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A37B8B0" w14:textId="77777777" w:rsidR="00E579E6" w:rsidRPr="007E5E48" w:rsidRDefault="00E579E6" w:rsidP="008E7A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</w:tcPr>
          <w:p w14:paraId="6A37B8B1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737" w:type="dxa"/>
          </w:tcPr>
          <w:p w14:paraId="6A37B8B2" w14:textId="77777777" w:rsidR="00E579E6" w:rsidRPr="00C770D8" w:rsidRDefault="00E579E6" w:rsidP="00B226CD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1198B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C770D8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</w:tbl>
    <w:p w14:paraId="6A37B8B4" w14:textId="77777777" w:rsidR="00842677" w:rsidRDefault="00842677" w:rsidP="006250F2">
      <w:pPr>
        <w:rPr>
          <w:rFonts w:ascii="Arial" w:hAnsi="Arial" w:cs="Arial"/>
          <w:sz w:val="22"/>
          <w:szCs w:val="22"/>
          <w:lang w:val="de-CH"/>
        </w:rPr>
      </w:pPr>
    </w:p>
    <w:p w14:paraId="6A37B8B5" w14:textId="77777777" w:rsidR="00F2312E" w:rsidRDefault="00F2312E" w:rsidP="004751B2">
      <w:pPr>
        <w:pStyle w:val="berschrift1"/>
        <w:ind w:left="-426" w:firstLine="426"/>
        <w:rPr>
          <w:rFonts w:ascii="Arial" w:hAnsi="Arial" w:cs="Arial"/>
          <w:sz w:val="28"/>
          <w:szCs w:val="28"/>
        </w:rPr>
      </w:pPr>
      <w:r w:rsidRPr="00C50CD1">
        <w:rPr>
          <w:rFonts w:ascii="Arial" w:hAnsi="Arial" w:cs="Arial"/>
          <w:sz w:val="28"/>
          <w:szCs w:val="28"/>
        </w:rPr>
        <w:lastRenderedPageBreak/>
        <w:t>Nächstes Gespräch</w:t>
      </w:r>
    </w:p>
    <w:p w14:paraId="6A37B8B6" w14:textId="77777777" w:rsidR="00064093" w:rsidRPr="00064093" w:rsidRDefault="00064093" w:rsidP="00064093">
      <w:pPr>
        <w:rPr>
          <w:lang w:val="de-CH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339"/>
        <w:gridCol w:w="2410"/>
      </w:tblGrid>
      <w:tr w:rsidR="001251AF" w14:paraId="6A37B8B9" w14:textId="77777777" w:rsidTr="00A929FF">
        <w:tc>
          <w:tcPr>
            <w:tcW w:w="23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37B8B7" w14:textId="77777777" w:rsidR="001251AF" w:rsidRPr="00E51EB6" w:rsidRDefault="001251AF" w:rsidP="00DF7E19">
            <w:pPr>
              <w:keepNext/>
              <w:keepLines/>
              <w:suppressLineNumbers/>
              <w:suppressAutoHyphens/>
              <w:spacing w:before="60" w:after="6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 w:rsidRPr="00E51EB6">
              <w:rPr>
                <w:rFonts w:ascii="Arial" w:hAnsi="Arial" w:cs="Arial"/>
                <w:b/>
                <w:sz w:val="22"/>
                <w:szCs w:val="22"/>
                <w:lang w:val="de-CH"/>
              </w:rPr>
              <w:t>Termin MM/JJJJ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37B8B8" w14:textId="77777777" w:rsidR="001251AF" w:rsidRPr="00E51EB6" w:rsidRDefault="001251AF" w:rsidP="00DF7E19">
            <w:pPr>
              <w:keepNext/>
              <w:keepLines/>
              <w:suppressLineNumbers/>
              <w:suppressAutoHyphens/>
              <w:spacing w:before="60" w:after="6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de-CH"/>
              </w:rPr>
              <w:t>Gesprächsteilnehmer</w:t>
            </w:r>
          </w:p>
        </w:tc>
      </w:tr>
      <w:tr w:rsidR="001251AF" w14:paraId="6A37B8BC" w14:textId="77777777" w:rsidTr="00A929FF"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7B8BA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7B8BB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  <w:tr w:rsidR="001251AF" w14:paraId="6A37B8BF" w14:textId="77777777" w:rsidTr="00A929FF">
        <w:tc>
          <w:tcPr>
            <w:tcW w:w="2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7B8BD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7B8BE" w14:textId="77777777" w:rsidR="001251AF" w:rsidRPr="00E51EB6" w:rsidRDefault="001251AF" w:rsidP="00DF7E19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6A37B8C0" w14:textId="77777777" w:rsidR="00F2312E" w:rsidRDefault="00F2312E" w:rsidP="00DF7E19">
      <w:pPr>
        <w:rPr>
          <w:rFonts w:ascii="Arial" w:hAnsi="Arial" w:cs="Arial"/>
          <w:sz w:val="24"/>
        </w:rPr>
      </w:pPr>
    </w:p>
    <w:p w14:paraId="6A37B8C1" w14:textId="77777777" w:rsidR="00A02C67" w:rsidRDefault="00A02C67" w:rsidP="00603970">
      <w:pPr>
        <w:pStyle w:val="berschrift1"/>
        <w:spacing w:before="0"/>
        <w:ind w:left="-425" w:firstLine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Zusammenfassung </w:t>
      </w:r>
      <w:r w:rsidR="004D7C8D">
        <w:rPr>
          <w:rFonts w:ascii="Arial" w:hAnsi="Arial" w:cs="Arial"/>
          <w:sz w:val="28"/>
          <w:szCs w:val="28"/>
        </w:rPr>
        <w:t>des Gesprächs/der Gespräche</w:t>
      </w:r>
      <w:r w:rsidR="004D7C8D">
        <w:rPr>
          <w:rFonts w:ascii="Arial" w:hAnsi="Arial" w:cs="Arial"/>
          <w:sz w:val="28"/>
          <w:szCs w:val="28"/>
        </w:rPr>
        <w:br/>
        <w:t xml:space="preserve">          </w:t>
      </w:r>
      <w:r w:rsidRPr="00A02C67">
        <w:rPr>
          <w:rFonts w:ascii="Arial" w:hAnsi="Arial" w:cs="Arial"/>
          <w:b w:val="0"/>
          <w:sz w:val="22"/>
          <w:szCs w:val="28"/>
        </w:rPr>
        <w:t>(v.a. empfohle</w:t>
      </w:r>
      <w:bookmarkStart w:id="6" w:name="_GoBack"/>
      <w:bookmarkEnd w:id="6"/>
      <w:r w:rsidRPr="00A02C67">
        <w:rPr>
          <w:rFonts w:ascii="Arial" w:hAnsi="Arial" w:cs="Arial"/>
          <w:b w:val="0"/>
          <w:sz w:val="22"/>
          <w:szCs w:val="28"/>
        </w:rPr>
        <w:t>n als Vorbereitung für das Jahresgespräch)</w:t>
      </w:r>
    </w:p>
    <w:p w14:paraId="6A37B8C2" w14:textId="77777777" w:rsidR="00A02C67" w:rsidRPr="00064093" w:rsidRDefault="00A02C67" w:rsidP="00A02C67">
      <w:pPr>
        <w:rPr>
          <w:lang w:val="de-CH"/>
        </w:rPr>
      </w:pPr>
    </w:p>
    <w:p w14:paraId="6A37B8C3" w14:textId="77777777" w:rsidR="00A02C67" w:rsidRDefault="00A02C67" w:rsidP="00A02C67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de-CH"/>
        </w:rPr>
      </w:pPr>
    </w:p>
    <w:p w14:paraId="6A37B8C4" w14:textId="77777777" w:rsidR="00A02C67" w:rsidRPr="006E586C" w:rsidRDefault="00A02C67" w:rsidP="00DF7E19">
      <w:pPr>
        <w:rPr>
          <w:rFonts w:ascii="Arial" w:hAnsi="Arial" w:cs="Arial"/>
          <w:sz w:val="24"/>
        </w:rPr>
      </w:pPr>
    </w:p>
    <w:p w14:paraId="6A37B8C5" w14:textId="77777777" w:rsidR="00F2312E" w:rsidRPr="00E51EB6" w:rsidRDefault="00F2312E" w:rsidP="00DF7E19">
      <w:pPr>
        <w:rPr>
          <w:rFonts w:ascii="Arial" w:hAnsi="Arial" w:cs="Arial"/>
          <w:b/>
          <w:sz w:val="22"/>
          <w:szCs w:val="22"/>
        </w:rPr>
      </w:pPr>
      <w:r w:rsidRPr="00E51EB6">
        <w:rPr>
          <w:rFonts w:ascii="Arial" w:hAnsi="Arial" w:cs="Arial"/>
          <w:b/>
          <w:sz w:val="22"/>
          <w:szCs w:val="22"/>
        </w:rPr>
        <w:t>Unterschriften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906"/>
        <w:gridCol w:w="426"/>
        <w:gridCol w:w="3118"/>
      </w:tblGrid>
      <w:tr w:rsidR="00E91D66" w14:paraId="6A37B8CB" w14:textId="77777777" w:rsidTr="005D330B">
        <w:trPr>
          <w:cantSplit/>
        </w:trPr>
        <w:tc>
          <w:tcPr>
            <w:tcW w:w="2906" w:type="dxa"/>
            <w:tcBorders>
              <w:bottom w:val="single" w:sz="6" w:space="0" w:color="auto"/>
            </w:tcBorders>
          </w:tcPr>
          <w:p w14:paraId="6A37B8C6" w14:textId="77777777" w:rsidR="00E91D66" w:rsidRPr="00E51EB6" w:rsidRDefault="001251AF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bookmarkStart w:id="7" w:name="Beförder"/>
            <w:bookmarkEnd w:id="7"/>
            <w:r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begin"/>
            </w:r>
            <w:r w:rsidR="006C1EAC">
              <w:rPr>
                <w:rFonts w:ascii="Arial" w:hAnsi="Arial" w:cs="Arial"/>
                <w:sz w:val="18"/>
                <w:lang w:val="de-CH"/>
              </w:rPr>
              <w:instrText xml:space="preserve"> DATE   \* MERGEFORMAT </w:instrTex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separate"/>
            </w:r>
            <w:r w:rsidR="00603970">
              <w:rPr>
                <w:rFonts w:ascii="Arial" w:hAnsi="Arial" w:cs="Arial"/>
                <w:noProof/>
                <w:sz w:val="18"/>
                <w:lang w:val="de-CH"/>
              </w:rPr>
              <w:t>08.01.2014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end"/>
            </w:r>
            <w:r>
              <w:rPr>
                <w:rFonts w:ascii="Arial" w:hAnsi="Arial" w:cs="Arial"/>
                <w:sz w:val="18"/>
                <w:lang w:val="de-CH"/>
              </w:rPr>
              <w:br/>
            </w:r>
            <w:r w:rsidR="00BC737C">
              <w:rPr>
                <w:rFonts w:ascii="Arial" w:hAnsi="Arial" w:cs="Arial"/>
                <w:sz w:val="18"/>
                <w:lang w:val="de-CH"/>
              </w:rPr>
              <w:t>die/der Verantwortliche</w:t>
            </w:r>
          </w:p>
          <w:bookmarkStart w:id="8" w:name="Bname"/>
          <w:bookmarkStart w:id="9" w:name="Benutzer"/>
          <w:bookmarkStart w:id="10" w:name="Bvorname"/>
          <w:bookmarkEnd w:id="8"/>
          <w:bookmarkEnd w:id="9"/>
          <w:bookmarkEnd w:id="10"/>
          <w:p w14:paraId="6A37B8C7" w14:textId="77777777" w:rsidR="00E91D66" w:rsidRPr="00E51EB6" w:rsidRDefault="00E91D66" w:rsidP="006250F2">
            <w:pPr>
              <w:rPr>
                <w:rFonts w:ascii="Arial" w:hAnsi="Arial" w:cs="Arial"/>
                <w:sz w:val="18"/>
                <w:lang w:val="de-CH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1" w:name="Text21"/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11"/>
          </w:p>
        </w:tc>
        <w:tc>
          <w:tcPr>
            <w:tcW w:w="426" w:type="dxa"/>
          </w:tcPr>
          <w:p w14:paraId="6A37B8C8" w14:textId="77777777" w:rsidR="00E91D66" w:rsidRDefault="00E91D66">
            <w:pPr>
              <w:widowControl w:val="0"/>
              <w:tabs>
                <w:tab w:val="left" w:pos="1702"/>
              </w:tabs>
              <w:spacing w:after="360"/>
              <w:rPr>
                <w:sz w:val="18"/>
                <w:lang w:val="de-CH"/>
              </w:rPr>
            </w:pPr>
          </w:p>
        </w:tc>
        <w:tc>
          <w:tcPr>
            <w:tcW w:w="3118" w:type="dxa"/>
            <w:tcBorders>
              <w:bottom w:val="single" w:sz="6" w:space="0" w:color="auto"/>
            </w:tcBorders>
          </w:tcPr>
          <w:p w14:paraId="6A37B8C9" w14:textId="77777777" w:rsidR="00E91D66" w:rsidRPr="00E51EB6" w:rsidRDefault="00E91D66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r w:rsidRPr="00E51EB6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begin"/>
            </w:r>
            <w:r w:rsidR="006C1EAC">
              <w:rPr>
                <w:rFonts w:ascii="Arial" w:hAnsi="Arial" w:cs="Arial"/>
                <w:sz w:val="18"/>
                <w:lang w:val="de-CH"/>
              </w:rPr>
              <w:instrText xml:space="preserve"> DATE   \* MERGEFORMAT </w:instrTex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separate"/>
            </w:r>
            <w:r w:rsidR="00603970">
              <w:rPr>
                <w:rFonts w:ascii="Arial" w:hAnsi="Arial" w:cs="Arial"/>
                <w:noProof/>
                <w:sz w:val="18"/>
                <w:lang w:val="de-CH"/>
              </w:rPr>
              <w:t>08.01.2014</w:t>
            </w:r>
            <w:r w:rsidR="006C1EAC">
              <w:rPr>
                <w:rFonts w:ascii="Arial" w:hAnsi="Arial" w:cs="Arial"/>
                <w:sz w:val="18"/>
                <w:lang w:val="de-CH"/>
              </w:rPr>
              <w:fldChar w:fldCharType="end"/>
            </w:r>
            <w:r w:rsidRPr="00E51EB6">
              <w:rPr>
                <w:rFonts w:ascii="Arial" w:hAnsi="Arial" w:cs="Arial"/>
                <w:sz w:val="18"/>
                <w:lang w:val="de-CH"/>
              </w:rPr>
              <w:br/>
            </w:r>
            <w:r w:rsidR="004E45A8">
              <w:rPr>
                <w:rFonts w:ascii="Arial" w:hAnsi="Arial" w:cs="Arial"/>
                <w:sz w:val="18"/>
                <w:lang w:val="de-CH"/>
              </w:rPr>
              <w:t>die/der Mitarbeiter(in)</w:t>
            </w:r>
          </w:p>
          <w:bookmarkStart w:id="12" w:name="NächstVor"/>
          <w:bookmarkEnd w:id="12"/>
          <w:p w14:paraId="6A37B8CA" w14:textId="77777777" w:rsidR="00E91D66" w:rsidRPr="00E51EB6" w:rsidRDefault="00E91D66" w:rsidP="006250F2">
            <w:pPr>
              <w:rPr>
                <w:rFonts w:ascii="Arial" w:hAnsi="Arial" w:cs="Arial"/>
                <w:sz w:val="18"/>
                <w:lang w:val="de-CH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3" w:name="Text22"/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13"/>
          </w:p>
        </w:tc>
      </w:tr>
    </w:tbl>
    <w:p w14:paraId="6A37B8CC" w14:textId="77777777" w:rsidR="00F2312E" w:rsidRDefault="00F2312E" w:rsidP="00244198">
      <w:pPr>
        <w:widowControl w:val="0"/>
        <w:tabs>
          <w:tab w:val="left" w:pos="1702"/>
        </w:tabs>
        <w:rPr>
          <w:sz w:val="18"/>
          <w:lang w:val="de-CH"/>
        </w:rPr>
      </w:pPr>
    </w:p>
    <w:sectPr w:rsidR="00F2312E" w:rsidSect="007A7AE3">
      <w:headerReference w:type="default" r:id="rId16"/>
      <w:footerReference w:type="default" r:id="rId17"/>
      <w:headerReference w:type="first" r:id="rId18"/>
      <w:footerReference w:type="first" r:id="rId19"/>
      <w:pgSz w:w="11907" w:h="16840" w:code="9"/>
      <w:pgMar w:top="1247" w:right="794" w:bottom="1134" w:left="1134" w:header="720" w:footer="720" w:gutter="0"/>
      <w:paperSrc w:first="15" w:other="15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712E1E" w14:textId="77777777" w:rsidR="0041198B" w:rsidRDefault="0041198B">
      <w:r>
        <w:separator/>
      </w:r>
    </w:p>
  </w:endnote>
  <w:endnote w:type="continuationSeparator" w:id="0">
    <w:p w14:paraId="7E2F4CD7" w14:textId="77777777" w:rsidR="0041198B" w:rsidRDefault="00411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utura 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7B8D4" w14:textId="77777777" w:rsidR="00933B7D" w:rsidRDefault="00933B7D">
    <w:pPr>
      <w:pStyle w:val="Fuzeile"/>
      <w:spacing w:before="360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603970">
      <w:rPr>
        <w:noProof/>
      </w:rPr>
      <w:t>08. Januar 2014</w:t>
    </w:r>
    <w: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603970">
      <w:rPr>
        <w:rStyle w:val="Seitenzahl"/>
        <w:noProof/>
      </w:rPr>
      <w:t>2</w:t>
    </w:r>
    <w:r>
      <w:rPr>
        <w:rStyle w:val="Seitenzahl"/>
      </w:rPr>
      <w:fldChar w:fldCharType="end"/>
    </w:r>
    <w:r>
      <w:tab/>
      <w:t xml:space="preserve">Autor: </w:t>
    </w:r>
    <w:r w:rsidR="0041198B">
      <w:fldChar w:fldCharType="begin"/>
    </w:r>
    <w:r w:rsidR="0041198B">
      <w:instrText xml:space="preserve"> USERNAME  \* Caps  \* MERGEFORMAT </w:instrText>
    </w:r>
    <w:r w:rsidR="0041198B">
      <w:fldChar w:fldCharType="separate"/>
    </w:r>
    <w:r w:rsidR="000708D9">
      <w:rPr>
        <w:noProof/>
      </w:rPr>
      <w:t>Birgit Gutzer</w:t>
    </w:r>
    <w:r w:rsidR="0041198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7B8D6" w14:textId="77777777" w:rsidR="00933B7D" w:rsidRDefault="00933B7D">
    <w:pPr>
      <w:pStyle w:val="Fuzeile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603970">
      <w:rPr>
        <w:noProof/>
      </w:rPr>
      <w:t>08. Januar 2014</w:t>
    </w:r>
    <w: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603970">
      <w:rPr>
        <w:rStyle w:val="Seitenzahl"/>
        <w:noProof/>
      </w:rPr>
      <w:t>1</w:t>
    </w:r>
    <w:r>
      <w:rPr>
        <w:rStyle w:val="Seitenzahl"/>
      </w:rPr>
      <w:fldChar w:fldCharType="end"/>
    </w:r>
    <w:r>
      <w:tab/>
      <w:t xml:space="preserve">Autor: </w:t>
    </w:r>
    <w:r w:rsidR="0041198B">
      <w:fldChar w:fldCharType="begin"/>
    </w:r>
    <w:r w:rsidR="0041198B">
      <w:instrText xml:space="preserve"> USERNAME  \* Caps  \* MERGEFORMAT </w:instrText>
    </w:r>
    <w:r w:rsidR="0041198B">
      <w:fldChar w:fldCharType="separate"/>
    </w:r>
    <w:r w:rsidR="000D0CD2">
      <w:rPr>
        <w:noProof/>
      </w:rPr>
      <w:t>Birgit Gutzer</w:t>
    </w:r>
    <w:r w:rsidR="0041198B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132F26" w14:textId="77777777" w:rsidR="0041198B" w:rsidRDefault="0041198B">
      <w:r>
        <w:separator/>
      </w:r>
    </w:p>
  </w:footnote>
  <w:footnote w:type="continuationSeparator" w:id="0">
    <w:p w14:paraId="5F257839" w14:textId="77777777" w:rsidR="0041198B" w:rsidRDefault="004119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7B8D3" w14:textId="7FA7BCF4" w:rsidR="00933B7D" w:rsidRDefault="00603970">
    <w:pPr>
      <w:pStyle w:val="Kopfzeile"/>
    </w:pPr>
    <w:r>
      <w:t>Mitarbeiterentwicklung  2014</w:t>
    </w:r>
    <w:r w:rsidR="00933B7D" w:rsidRPr="000D32AD">
      <w:rPr>
        <w:rFonts w:cs="Arial"/>
      </w:rPr>
      <w:fldChar w:fldCharType="begin"/>
    </w:r>
    <w:r w:rsidR="00933B7D" w:rsidRPr="000D32AD">
      <w:rPr>
        <w:rFonts w:cs="Arial"/>
      </w:rPr>
      <w:instrText xml:space="preserve"> REF  Text141  \* MERGEFORMAT </w:instrText>
    </w:r>
    <w:r w:rsidR="00933B7D" w:rsidRPr="000D32AD">
      <w:rPr>
        <w:rFonts w:cs="Arial"/>
      </w:rPr>
      <w:fldChar w:fldCharType="separate"/>
    </w:r>
    <w:r w:rsidR="00933B7D" w:rsidRPr="00C65428">
      <w:rPr>
        <w:rFonts w:cs="Arial"/>
      </w:rPr>
      <w:t xml:space="preserve"> </w:t>
    </w:r>
    <w:r w:rsidR="00933B7D" w:rsidRPr="000D32AD">
      <w:rPr>
        <w:rFonts w:cs="Arial"/>
      </w:rPr>
      <w:fldChar w:fldCharType="end"/>
    </w:r>
    <w:r w:rsidR="000D0CD2">
      <w:rPr>
        <w:rFonts w:cs="Arial"/>
      </w:rPr>
      <w:tab/>
    </w:r>
    <w:r w:rsidR="000D0CD2">
      <w:rPr>
        <w:rFonts w:cs="Arial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7B8D5" w14:textId="77777777" w:rsidR="00933B7D" w:rsidRPr="00924E74" w:rsidRDefault="00933B7D" w:rsidP="00486718">
    <w:pPr>
      <w:pStyle w:val="Kopfzeile"/>
      <w:pBdr>
        <w:bottom w:val="none" w:sz="0" w:space="0" w:color="auto"/>
      </w:pBdr>
      <w:spacing w:after="0"/>
      <w:ind w:right="56"/>
      <w:jc w:val="right"/>
      <w:rPr>
        <w:rFonts w:cs="Arial"/>
        <w:sz w:val="24"/>
      </w:rPr>
    </w:pPr>
    <w:r w:rsidRPr="00924E74">
      <w:rPr>
        <w:rFonts w:cs="Arial"/>
        <w:sz w:val="24"/>
      </w:rPr>
      <w:t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7A442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FFA07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CB4BF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4DA6A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21488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7D618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75E4B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D2C72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F66B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140D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B"/>
    <w:multiLevelType w:val="multilevel"/>
    <w:tmpl w:val="95743250"/>
    <w:lvl w:ilvl="0">
      <w:start w:val="1"/>
      <w:numFmt w:val="decimal"/>
      <w:pStyle w:val="berschrift1"/>
      <w:lvlText w:val="%1."/>
      <w:legacy w:legacy="1" w:legacySpace="144" w:legacyIndent="0"/>
      <w:lvlJc w:val="left"/>
      <w:rPr>
        <w:rFonts w:ascii="Arial" w:hAnsi="Arial" w:cs="Arial" w:hint="default"/>
        <w:sz w:val="28"/>
        <w:szCs w:val="28"/>
      </w:rPr>
    </w:lvl>
    <w:lvl w:ilvl="1">
      <w:start w:val="1"/>
      <w:numFmt w:val="decimal"/>
      <w:pStyle w:val="berschrift2"/>
      <w:lvlText w:val="%1.%2."/>
      <w:legacy w:legacy="1" w:legacySpace="144" w:legacyIndent="0"/>
      <w:lvlJc w:val="left"/>
      <w:rPr>
        <w:rFonts w:ascii="Arial" w:hAnsi="Arial" w:cs="Arial" w:hint="default"/>
        <w:sz w:val="24"/>
        <w:szCs w:val="24"/>
      </w:rPr>
    </w:lvl>
    <w:lvl w:ilvl="2">
      <w:start w:val="1"/>
      <w:numFmt w:val="decimal"/>
      <w:pStyle w:val="berschrift3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pStyle w:val="berschrift4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pStyle w:val="berschrift5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pStyle w:val="berschrift6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pStyle w:val="berschrift7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pStyle w:val="berschrift8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pStyle w:val="berschrift9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11">
    <w:nsid w:val="FFFFFFFE"/>
    <w:multiLevelType w:val="singleLevel"/>
    <w:tmpl w:val="05329E6E"/>
    <w:lvl w:ilvl="0">
      <w:numFmt w:val="decimal"/>
      <w:lvlText w:val="*"/>
      <w:lvlJc w:val="left"/>
    </w:lvl>
  </w:abstractNum>
  <w:abstractNum w:abstractNumId="12">
    <w:nsid w:val="049322EE"/>
    <w:multiLevelType w:val="hybridMultilevel"/>
    <w:tmpl w:val="1838824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BE17161"/>
    <w:multiLevelType w:val="hybridMultilevel"/>
    <w:tmpl w:val="C11AB43C"/>
    <w:lvl w:ilvl="0" w:tplc="2C4229F2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D855752"/>
    <w:multiLevelType w:val="hybridMultilevel"/>
    <w:tmpl w:val="76644666"/>
    <w:lvl w:ilvl="0" w:tplc="CE60E80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0A5334E"/>
    <w:multiLevelType w:val="hybridMultilevel"/>
    <w:tmpl w:val="D608A07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B850190"/>
    <w:multiLevelType w:val="multilevel"/>
    <w:tmpl w:val="D8EA29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2B50663"/>
    <w:multiLevelType w:val="hybridMultilevel"/>
    <w:tmpl w:val="4B068760"/>
    <w:lvl w:ilvl="0" w:tplc="04070019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8636144"/>
    <w:multiLevelType w:val="hybridMultilevel"/>
    <w:tmpl w:val="64B28E08"/>
    <w:lvl w:ilvl="0" w:tplc="2C4229F2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2E6B63"/>
    <w:multiLevelType w:val="hybridMultilevel"/>
    <w:tmpl w:val="7C88E9A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DA4984"/>
    <w:multiLevelType w:val="multilevel"/>
    <w:tmpl w:val="4E521EB2"/>
    <w:lvl w:ilvl="0">
      <w:start w:val="1"/>
      <w:numFmt w:val="decimal"/>
      <w:lvlText w:val="%1."/>
      <w:legacy w:legacy="1" w:legacySpace="144" w:legacyIndent="0"/>
      <w:lvlJc w:val="left"/>
      <w:rPr>
        <w:rFonts w:ascii="Futura Bold" w:hAnsi="Futura Bold" w:hint="default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Futura Bold" w:hAnsi="Futura Bold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Futura Bold" w:hAnsi="Futura Bold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1">
    <w:nsid w:val="470E3296"/>
    <w:multiLevelType w:val="hybridMultilevel"/>
    <w:tmpl w:val="D8EA293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5BF76028"/>
    <w:multiLevelType w:val="hybridMultilevel"/>
    <w:tmpl w:val="318E9938"/>
    <w:lvl w:ilvl="0" w:tplc="2C4229F2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043A1A"/>
    <w:multiLevelType w:val="hybridMultilevel"/>
    <w:tmpl w:val="64265E9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7365B2B"/>
    <w:multiLevelType w:val="hybridMultilevel"/>
    <w:tmpl w:val="1BD661E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  <w:lvlOverride w:ilvl="0">
      <w:lvl w:ilvl="0">
        <w:start w:val="1"/>
        <w:numFmt w:val="bullet"/>
        <w:lvlText w:val="-"/>
        <w:legacy w:legacy="1" w:legacySpace="0" w:legacyIndent="170"/>
        <w:lvlJc w:val="left"/>
        <w:pPr>
          <w:ind w:left="170" w:hanging="170"/>
        </w:pPr>
        <w:rPr>
          <w:rFonts w:ascii="Times New Roman" w:hAnsi="Times New Roman" w:hint="default"/>
        </w:rPr>
      </w:lvl>
    </w:lvlOverride>
  </w:num>
  <w:num w:numId="3">
    <w:abstractNumId w:val="23"/>
  </w:num>
  <w:num w:numId="4">
    <w:abstractNumId w:val="15"/>
  </w:num>
  <w:num w:numId="5">
    <w:abstractNumId w:val="2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21"/>
  </w:num>
  <w:num w:numId="26">
    <w:abstractNumId w:val="16"/>
  </w:num>
  <w:num w:numId="27">
    <w:abstractNumId w:val="10"/>
  </w:num>
  <w:num w:numId="28">
    <w:abstractNumId w:val="17"/>
  </w:num>
  <w:num w:numId="29">
    <w:abstractNumId w:val="14"/>
  </w:num>
  <w:num w:numId="30">
    <w:abstractNumId w:val="18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3"/>
  </w:num>
  <w:num w:numId="36">
    <w:abstractNumId w:val="22"/>
  </w:num>
  <w:num w:numId="37">
    <w:abstractNumId w:val="10"/>
  </w:num>
  <w:num w:numId="38">
    <w:abstractNumId w:val="12"/>
  </w:num>
  <w:num w:numId="39">
    <w:abstractNumId w:val="19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8"/>
  <w:autoHyphenation/>
  <w:hyphenationZone w:val="284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01"/>
    <w:rsid w:val="00003D89"/>
    <w:rsid w:val="00011779"/>
    <w:rsid w:val="000229ED"/>
    <w:rsid w:val="0004684D"/>
    <w:rsid w:val="00063C2E"/>
    <w:rsid w:val="00064093"/>
    <w:rsid w:val="00065587"/>
    <w:rsid w:val="000660CB"/>
    <w:rsid w:val="0007055F"/>
    <w:rsid w:val="000708D9"/>
    <w:rsid w:val="000711C7"/>
    <w:rsid w:val="00071DD1"/>
    <w:rsid w:val="0007793E"/>
    <w:rsid w:val="00080DA9"/>
    <w:rsid w:val="00086C2C"/>
    <w:rsid w:val="0009302E"/>
    <w:rsid w:val="00095B05"/>
    <w:rsid w:val="000A073D"/>
    <w:rsid w:val="000A19A2"/>
    <w:rsid w:val="000A1F0E"/>
    <w:rsid w:val="000A6D65"/>
    <w:rsid w:val="000B3BC3"/>
    <w:rsid w:val="000B5A16"/>
    <w:rsid w:val="000B7284"/>
    <w:rsid w:val="000C65A9"/>
    <w:rsid w:val="000D0CD2"/>
    <w:rsid w:val="000D32AD"/>
    <w:rsid w:val="000D693E"/>
    <w:rsid w:val="000F1C7E"/>
    <w:rsid w:val="000F1E7B"/>
    <w:rsid w:val="000F213A"/>
    <w:rsid w:val="000F6D5A"/>
    <w:rsid w:val="00122B6A"/>
    <w:rsid w:val="00122D26"/>
    <w:rsid w:val="001251AF"/>
    <w:rsid w:val="00125E57"/>
    <w:rsid w:val="00130C32"/>
    <w:rsid w:val="00142648"/>
    <w:rsid w:val="001559DE"/>
    <w:rsid w:val="00155D3F"/>
    <w:rsid w:val="00163B6E"/>
    <w:rsid w:val="00181D70"/>
    <w:rsid w:val="00184ABA"/>
    <w:rsid w:val="00194FC6"/>
    <w:rsid w:val="00195948"/>
    <w:rsid w:val="001A0AB0"/>
    <w:rsid w:val="001A405C"/>
    <w:rsid w:val="001B2614"/>
    <w:rsid w:val="001B2C4A"/>
    <w:rsid w:val="001B629F"/>
    <w:rsid w:val="001D39A9"/>
    <w:rsid w:val="001D54B6"/>
    <w:rsid w:val="001D5BFF"/>
    <w:rsid w:val="001D7C6D"/>
    <w:rsid w:val="001E23E7"/>
    <w:rsid w:val="001E726F"/>
    <w:rsid w:val="001E751E"/>
    <w:rsid w:val="001F5C35"/>
    <w:rsid w:val="002035FD"/>
    <w:rsid w:val="002107EC"/>
    <w:rsid w:val="00214B2B"/>
    <w:rsid w:val="00215FD4"/>
    <w:rsid w:val="0021624F"/>
    <w:rsid w:val="00225A3C"/>
    <w:rsid w:val="00233150"/>
    <w:rsid w:val="00234215"/>
    <w:rsid w:val="00244198"/>
    <w:rsid w:val="00245487"/>
    <w:rsid w:val="00247557"/>
    <w:rsid w:val="00252175"/>
    <w:rsid w:val="00256524"/>
    <w:rsid w:val="00256D8E"/>
    <w:rsid w:val="00281020"/>
    <w:rsid w:val="00281F93"/>
    <w:rsid w:val="002824B6"/>
    <w:rsid w:val="00282D74"/>
    <w:rsid w:val="00285A7C"/>
    <w:rsid w:val="002903ED"/>
    <w:rsid w:val="00292994"/>
    <w:rsid w:val="00293EAA"/>
    <w:rsid w:val="00294327"/>
    <w:rsid w:val="002953AE"/>
    <w:rsid w:val="002B04C4"/>
    <w:rsid w:val="002B1C74"/>
    <w:rsid w:val="002C34CE"/>
    <w:rsid w:val="002C6B4B"/>
    <w:rsid w:val="002D4D46"/>
    <w:rsid w:val="002D6A38"/>
    <w:rsid w:val="002F1DB1"/>
    <w:rsid w:val="00306712"/>
    <w:rsid w:val="00307036"/>
    <w:rsid w:val="003079B4"/>
    <w:rsid w:val="003147B2"/>
    <w:rsid w:val="00320B69"/>
    <w:rsid w:val="00323D5E"/>
    <w:rsid w:val="00331879"/>
    <w:rsid w:val="00336778"/>
    <w:rsid w:val="00357E0C"/>
    <w:rsid w:val="00360470"/>
    <w:rsid w:val="003743A3"/>
    <w:rsid w:val="00383C5B"/>
    <w:rsid w:val="003A3403"/>
    <w:rsid w:val="003B0585"/>
    <w:rsid w:val="003B138D"/>
    <w:rsid w:val="003C2F63"/>
    <w:rsid w:val="003C526F"/>
    <w:rsid w:val="003C6DA2"/>
    <w:rsid w:val="003C7C88"/>
    <w:rsid w:val="003E0F9A"/>
    <w:rsid w:val="003E173B"/>
    <w:rsid w:val="003E32D6"/>
    <w:rsid w:val="003E4852"/>
    <w:rsid w:val="003F0315"/>
    <w:rsid w:val="003F2020"/>
    <w:rsid w:val="003F31D3"/>
    <w:rsid w:val="003F326C"/>
    <w:rsid w:val="003F5C4A"/>
    <w:rsid w:val="003F648E"/>
    <w:rsid w:val="00400A88"/>
    <w:rsid w:val="00410B7D"/>
    <w:rsid w:val="00411897"/>
    <w:rsid w:val="0041198B"/>
    <w:rsid w:val="004126E9"/>
    <w:rsid w:val="00415537"/>
    <w:rsid w:val="00421301"/>
    <w:rsid w:val="0042429C"/>
    <w:rsid w:val="00431E22"/>
    <w:rsid w:val="004425A6"/>
    <w:rsid w:val="004447F8"/>
    <w:rsid w:val="00455529"/>
    <w:rsid w:val="0045744D"/>
    <w:rsid w:val="00467392"/>
    <w:rsid w:val="004728AE"/>
    <w:rsid w:val="00474F8B"/>
    <w:rsid w:val="004751B2"/>
    <w:rsid w:val="0047573E"/>
    <w:rsid w:val="00481725"/>
    <w:rsid w:val="00484BD6"/>
    <w:rsid w:val="00486718"/>
    <w:rsid w:val="00487FFB"/>
    <w:rsid w:val="004953D9"/>
    <w:rsid w:val="00495E94"/>
    <w:rsid w:val="004A0610"/>
    <w:rsid w:val="004C4AF1"/>
    <w:rsid w:val="004C7060"/>
    <w:rsid w:val="004D7C8D"/>
    <w:rsid w:val="004E07D2"/>
    <w:rsid w:val="004E14C0"/>
    <w:rsid w:val="004E45A8"/>
    <w:rsid w:val="004F0DC9"/>
    <w:rsid w:val="004F3E2A"/>
    <w:rsid w:val="004F4139"/>
    <w:rsid w:val="004F67DB"/>
    <w:rsid w:val="004F76B8"/>
    <w:rsid w:val="005001F6"/>
    <w:rsid w:val="00510D41"/>
    <w:rsid w:val="005200C8"/>
    <w:rsid w:val="005327D6"/>
    <w:rsid w:val="0053462C"/>
    <w:rsid w:val="005350F9"/>
    <w:rsid w:val="0053583B"/>
    <w:rsid w:val="00564B59"/>
    <w:rsid w:val="00566670"/>
    <w:rsid w:val="005702B8"/>
    <w:rsid w:val="00583711"/>
    <w:rsid w:val="00593FAB"/>
    <w:rsid w:val="005962F3"/>
    <w:rsid w:val="00596B41"/>
    <w:rsid w:val="00597A4B"/>
    <w:rsid w:val="005A35F0"/>
    <w:rsid w:val="005B728F"/>
    <w:rsid w:val="005C7D66"/>
    <w:rsid w:val="005D330B"/>
    <w:rsid w:val="005E4D38"/>
    <w:rsid w:val="005F3D50"/>
    <w:rsid w:val="00603970"/>
    <w:rsid w:val="006127FE"/>
    <w:rsid w:val="0061571D"/>
    <w:rsid w:val="00616A9D"/>
    <w:rsid w:val="006250F2"/>
    <w:rsid w:val="006256EB"/>
    <w:rsid w:val="0062787F"/>
    <w:rsid w:val="00642A78"/>
    <w:rsid w:val="006442A4"/>
    <w:rsid w:val="006468CD"/>
    <w:rsid w:val="00647845"/>
    <w:rsid w:val="00662B57"/>
    <w:rsid w:val="006638C7"/>
    <w:rsid w:val="0067031D"/>
    <w:rsid w:val="00671796"/>
    <w:rsid w:val="00675A38"/>
    <w:rsid w:val="006851E6"/>
    <w:rsid w:val="00685799"/>
    <w:rsid w:val="006915D1"/>
    <w:rsid w:val="006925B8"/>
    <w:rsid w:val="00693C23"/>
    <w:rsid w:val="00693E07"/>
    <w:rsid w:val="00697D11"/>
    <w:rsid w:val="006B0D03"/>
    <w:rsid w:val="006B1679"/>
    <w:rsid w:val="006B2399"/>
    <w:rsid w:val="006B2EA5"/>
    <w:rsid w:val="006B5D35"/>
    <w:rsid w:val="006C1EAC"/>
    <w:rsid w:val="006D7718"/>
    <w:rsid w:val="006E37D0"/>
    <w:rsid w:val="006E586C"/>
    <w:rsid w:val="006E6953"/>
    <w:rsid w:val="00703219"/>
    <w:rsid w:val="00704B22"/>
    <w:rsid w:val="007120C9"/>
    <w:rsid w:val="00712F25"/>
    <w:rsid w:val="00715DEF"/>
    <w:rsid w:val="00746A53"/>
    <w:rsid w:val="00750F21"/>
    <w:rsid w:val="007543A9"/>
    <w:rsid w:val="0076291D"/>
    <w:rsid w:val="00764140"/>
    <w:rsid w:val="007703A0"/>
    <w:rsid w:val="00782444"/>
    <w:rsid w:val="0078261D"/>
    <w:rsid w:val="00793BE4"/>
    <w:rsid w:val="00797A6C"/>
    <w:rsid w:val="007A0F7C"/>
    <w:rsid w:val="007A7AE3"/>
    <w:rsid w:val="007B0638"/>
    <w:rsid w:val="007B1C6B"/>
    <w:rsid w:val="007B5316"/>
    <w:rsid w:val="007B614D"/>
    <w:rsid w:val="007C085B"/>
    <w:rsid w:val="007D23E0"/>
    <w:rsid w:val="007D3345"/>
    <w:rsid w:val="007D3BB3"/>
    <w:rsid w:val="007E2D02"/>
    <w:rsid w:val="007E4787"/>
    <w:rsid w:val="00800778"/>
    <w:rsid w:val="00812AED"/>
    <w:rsid w:val="008266AA"/>
    <w:rsid w:val="008273DC"/>
    <w:rsid w:val="0082788D"/>
    <w:rsid w:val="008321BD"/>
    <w:rsid w:val="008322B4"/>
    <w:rsid w:val="0084067F"/>
    <w:rsid w:val="00842677"/>
    <w:rsid w:val="0084300F"/>
    <w:rsid w:val="00843997"/>
    <w:rsid w:val="008442AD"/>
    <w:rsid w:val="00854A54"/>
    <w:rsid w:val="008572B9"/>
    <w:rsid w:val="008604AB"/>
    <w:rsid w:val="008650B2"/>
    <w:rsid w:val="00875EBA"/>
    <w:rsid w:val="00886897"/>
    <w:rsid w:val="0089694E"/>
    <w:rsid w:val="008C5FB4"/>
    <w:rsid w:val="008D3E2C"/>
    <w:rsid w:val="008E2236"/>
    <w:rsid w:val="008E78FB"/>
    <w:rsid w:val="008E7AB6"/>
    <w:rsid w:val="008F4B33"/>
    <w:rsid w:val="00911E77"/>
    <w:rsid w:val="00924513"/>
    <w:rsid w:val="00924E74"/>
    <w:rsid w:val="00927B5C"/>
    <w:rsid w:val="009313FE"/>
    <w:rsid w:val="009326CC"/>
    <w:rsid w:val="0093328D"/>
    <w:rsid w:val="00933B7D"/>
    <w:rsid w:val="00966F77"/>
    <w:rsid w:val="0097147A"/>
    <w:rsid w:val="0097565C"/>
    <w:rsid w:val="0098234E"/>
    <w:rsid w:val="00990165"/>
    <w:rsid w:val="009918A3"/>
    <w:rsid w:val="009953BB"/>
    <w:rsid w:val="009A0C7F"/>
    <w:rsid w:val="009A0F90"/>
    <w:rsid w:val="009C253D"/>
    <w:rsid w:val="009C7AA0"/>
    <w:rsid w:val="009D19F2"/>
    <w:rsid w:val="009E2ED3"/>
    <w:rsid w:val="009E5D93"/>
    <w:rsid w:val="009E6191"/>
    <w:rsid w:val="00A02C67"/>
    <w:rsid w:val="00A130B4"/>
    <w:rsid w:val="00A20022"/>
    <w:rsid w:val="00A25C3F"/>
    <w:rsid w:val="00A31C71"/>
    <w:rsid w:val="00A43B82"/>
    <w:rsid w:val="00A45A58"/>
    <w:rsid w:val="00A5100E"/>
    <w:rsid w:val="00A62DB7"/>
    <w:rsid w:val="00A66102"/>
    <w:rsid w:val="00A72B12"/>
    <w:rsid w:val="00A809CB"/>
    <w:rsid w:val="00A87746"/>
    <w:rsid w:val="00A929FF"/>
    <w:rsid w:val="00AA1DEE"/>
    <w:rsid w:val="00AA22A6"/>
    <w:rsid w:val="00AA23B7"/>
    <w:rsid w:val="00AA4592"/>
    <w:rsid w:val="00AB044E"/>
    <w:rsid w:val="00AB5C00"/>
    <w:rsid w:val="00AC0222"/>
    <w:rsid w:val="00AC1FCA"/>
    <w:rsid w:val="00AC4E53"/>
    <w:rsid w:val="00AD19E7"/>
    <w:rsid w:val="00AD202B"/>
    <w:rsid w:val="00AD7207"/>
    <w:rsid w:val="00AE0CC0"/>
    <w:rsid w:val="00AE6F9E"/>
    <w:rsid w:val="00AF0BCF"/>
    <w:rsid w:val="00AF1CC5"/>
    <w:rsid w:val="00AF26FD"/>
    <w:rsid w:val="00AF5765"/>
    <w:rsid w:val="00AF72E5"/>
    <w:rsid w:val="00AF76E6"/>
    <w:rsid w:val="00B00802"/>
    <w:rsid w:val="00B04385"/>
    <w:rsid w:val="00B04CCB"/>
    <w:rsid w:val="00B10351"/>
    <w:rsid w:val="00B1441A"/>
    <w:rsid w:val="00B178B7"/>
    <w:rsid w:val="00B226CD"/>
    <w:rsid w:val="00B50D68"/>
    <w:rsid w:val="00B56847"/>
    <w:rsid w:val="00B65124"/>
    <w:rsid w:val="00B65FB0"/>
    <w:rsid w:val="00B664AF"/>
    <w:rsid w:val="00B74657"/>
    <w:rsid w:val="00B8540E"/>
    <w:rsid w:val="00BA1B09"/>
    <w:rsid w:val="00BB3774"/>
    <w:rsid w:val="00BB7704"/>
    <w:rsid w:val="00BB79F3"/>
    <w:rsid w:val="00BC102A"/>
    <w:rsid w:val="00BC737C"/>
    <w:rsid w:val="00BD0E8D"/>
    <w:rsid w:val="00BD3901"/>
    <w:rsid w:val="00BD724A"/>
    <w:rsid w:val="00BE1E15"/>
    <w:rsid w:val="00BE260E"/>
    <w:rsid w:val="00BE28B5"/>
    <w:rsid w:val="00BE4E56"/>
    <w:rsid w:val="00BE71C5"/>
    <w:rsid w:val="00BF5D16"/>
    <w:rsid w:val="00BF7E58"/>
    <w:rsid w:val="00C06AB3"/>
    <w:rsid w:val="00C13E77"/>
    <w:rsid w:val="00C1759C"/>
    <w:rsid w:val="00C265F0"/>
    <w:rsid w:val="00C30472"/>
    <w:rsid w:val="00C367DF"/>
    <w:rsid w:val="00C3793D"/>
    <w:rsid w:val="00C40B29"/>
    <w:rsid w:val="00C42B9E"/>
    <w:rsid w:val="00C503D0"/>
    <w:rsid w:val="00C50CD1"/>
    <w:rsid w:val="00C5776B"/>
    <w:rsid w:val="00C61818"/>
    <w:rsid w:val="00C6281C"/>
    <w:rsid w:val="00C65428"/>
    <w:rsid w:val="00C70660"/>
    <w:rsid w:val="00C73F43"/>
    <w:rsid w:val="00C854D9"/>
    <w:rsid w:val="00C915A0"/>
    <w:rsid w:val="00C91A77"/>
    <w:rsid w:val="00C92E90"/>
    <w:rsid w:val="00CA7677"/>
    <w:rsid w:val="00CB6F9D"/>
    <w:rsid w:val="00CB7A07"/>
    <w:rsid w:val="00CE3A0F"/>
    <w:rsid w:val="00CF10F0"/>
    <w:rsid w:val="00CF1417"/>
    <w:rsid w:val="00CF6618"/>
    <w:rsid w:val="00D021BA"/>
    <w:rsid w:val="00D10E76"/>
    <w:rsid w:val="00D1147F"/>
    <w:rsid w:val="00D21D80"/>
    <w:rsid w:val="00D22918"/>
    <w:rsid w:val="00D2453F"/>
    <w:rsid w:val="00D24885"/>
    <w:rsid w:val="00D25F64"/>
    <w:rsid w:val="00D30D9C"/>
    <w:rsid w:val="00D37950"/>
    <w:rsid w:val="00D4681F"/>
    <w:rsid w:val="00D51303"/>
    <w:rsid w:val="00D515F5"/>
    <w:rsid w:val="00D655DF"/>
    <w:rsid w:val="00D7322E"/>
    <w:rsid w:val="00D75214"/>
    <w:rsid w:val="00D75712"/>
    <w:rsid w:val="00D8123B"/>
    <w:rsid w:val="00D82888"/>
    <w:rsid w:val="00D84F74"/>
    <w:rsid w:val="00D90DD6"/>
    <w:rsid w:val="00D91CA2"/>
    <w:rsid w:val="00D93A05"/>
    <w:rsid w:val="00D96032"/>
    <w:rsid w:val="00DB3871"/>
    <w:rsid w:val="00DB61A2"/>
    <w:rsid w:val="00DB6C5A"/>
    <w:rsid w:val="00DB7534"/>
    <w:rsid w:val="00DC2FF6"/>
    <w:rsid w:val="00DC3D55"/>
    <w:rsid w:val="00DD0534"/>
    <w:rsid w:val="00DD2999"/>
    <w:rsid w:val="00DD31F8"/>
    <w:rsid w:val="00DD647B"/>
    <w:rsid w:val="00DE0F8A"/>
    <w:rsid w:val="00DE7DCC"/>
    <w:rsid w:val="00DF6150"/>
    <w:rsid w:val="00DF7E19"/>
    <w:rsid w:val="00E02887"/>
    <w:rsid w:val="00E04122"/>
    <w:rsid w:val="00E05318"/>
    <w:rsid w:val="00E05D6F"/>
    <w:rsid w:val="00E4246F"/>
    <w:rsid w:val="00E44E6F"/>
    <w:rsid w:val="00E45C00"/>
    <w:rsid w:val="00E51EB6"/>
    <w:rsid w:val="00E528BA"/>
    <w:rsid w:val="00E55B8B"/>
    <w:rsid w:val="00E57952"/>
    <w:rsid w:val="00E579E6"/>
    <w:rsid w:val="00E647B7"/>
    <w:rsid w:val="00E751C5"/>
    <w:rsid w:val="00E82EDC"/>
    <w:rsid w:val="00E87DC8"/>
    <w:rsid w:val="00E91D66"/>
    <w:rsid w:val="00E931F7"/>
    <w:rsid w:val="00E94A06"/>
    <w:rsid w:val="00E960DD"/>
    <w:rsid w:val="00EA37F0"/>
    <w:rsid w:val="00EA45EF"/>
    <w:rsid w:val="00EA5710"/>
    <w:rsid w:val="00EA73B6"/>
    <w:rsid w:val="00EB2D33"/>
    <w:rsid w:val="00EB5280"/>
    <w:rsid w:val="00EB549D"/>
    <w:rsid w:val="00EB6D46"/>
    <w:rsid w:val="00ED0DDE"/>
    <w:rsid w:val="00EE201D"/>
    <w:rsid w:val="00EE31FA"/>
    <w:rsid w:val="00EE49AA"/>
    <w:rsid w:val="00EF1A91"/>
    <w:rsid w:val="00EF6604"/>
    <w:rsid w:val="00F02CCC"/>
    <w:rsid w:val="00F134C5"/>
    <w:rsid w:val="00F2312E"/>
    <w:rsid w:val="00F235EE"/>
    <w:rsid w:val="00F274C8"/>
    <w:rsid w:val="00F27ADB"/>
    <w:rsid w:val="00F33A72"/>
    <w:rsid w:val="00F36124"/>
    <w:rsid w:val="00F542CA"/>
    <w:rsid w:val="00F543AA"/>
    <w:rsid w:val="00F62F1E"/>
    <w:rsid w:val="00F65034"/>
    <w:rsid w:val="00F92428"/>
    <w:rsid w:val="00F92D0F"/>
    <w:rsid w:val="00F935C7"/>
    <w:rsid w:val="00F9465B"/>
    <w:rsid w:val="00F96EE3"/>
    <w:rsid w:val="00FA19A6"/>
    <w:rsid w:val="00FA631C"/>
    <w:rsid w:val="00FB3CBF"/>
    <w:rsid w:val="00FC6067"/>
    <w:rsid w:val="00FC70B4"/>
    <w:rsid w:val="00FD158E"/>
    <w:rsid w:val="00FD3EF3"/>
    <w:rsid w:val="00FD4B29"/>
    <w:rsid w:val="00FE2099"/>
    <w:rsid w:val="00FF06EB"/>
    <w:rsid w:val="00FF1172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37B8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link w:val="berschrift2Zchn"/>
    <w:qFormat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rsid w:val="00911E77"/>
    <w:rPr>
      <w:rFonts w:ascii="Arial" w:hAnsi="Arial" w:cs="Arial"/>
      <w:sz w:val="28"/>
      <w:szCs w:val="28"/>
    </w:rPr>
  </w:style>
  <w:style w:type="character" w:customStyle="1" w:styleId="berschrift2Zchn">
    <w:name w:val="Überschrift 2 Zchn"/>
    <w:link w:val="berschrift2"/>
    <w:rsid w:val="00BE28B5"/>
    <w:rPr>
      <w:rFonts w:ascii="Futura Bold" w:hAnsi="Futura Bold"/>
      <w:b/>
      <w:lang w:val="de-CH"/>
    </w:rPr>
  </w:style>
  <w:style w:type="paragraph" w:styleId="berarbeitung">
    <w:name w:val="Revision"/>
    <w:hidden/>
    <w:uiPriority w:val="99"/>
    <w:semiHidden/>
    <w:rsid w:val="00ED0DDE"/>
    <w:rPr>
      <w:rFonts w:ascii="Futura Book" w:hAnsi="Futura Book"/>
    </w:rPr>
  </w:style>
  <w:style w:type="paragraph" w:styleId="Listenabsatz">
    <w:name w:val="List Paragraph"/>
    <w:basedOn w:val="Standard"/>
    <w:uiPriority w:val="34"/>
    <w:qFormat/>
    <w:rsid w:val="0097565C"/>
    <w:pPr>
      <w:ind w:left="720"/>
      <w:contextualSpacing/>
    </w:pPr>
  </w:style>
  <w:style w:type="paragraph" w:styleId="NurText">
    <w:name w:val="Plain Text"/>
    <w:basedOn w:val="Standard"/>
    <w:link w:val="NurTextZchn"/>
    <w:uiPriority w:val="99"/>
    <w:unhideWhenUsed/>
    <w:rsid w:val="00400A88"/>
    <w:pPr>
      <w:overflowPunct/>
      <w:autoSpaceDE/>
      <w:autoSpaceDN/>
      <w:adjustRightInd/>
      <w:textAlignment w:val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400A88"/>
    <w:rPr>
      <w:rFonts w:ascii="Calibri" w:eastAsiaTheme="minorHAnsi" w:hAnsi="Calibri" w:cstheme="minorBidi"/>
      <w:sz w:val="22"/>
      <w:szCs w:val="21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link w:val="berschrift2Zchn"/>
    <w:qFormat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rsid w:val="00911E77"/>
    <w:rPr>
      <w:rFonts w:ascii="Arial" w:hAnsi="Arial" w:cs="Arial"/>
      <w:sz w:val="28"/>
      <w:szCs w:val="28"/>
    </w:rPr>
  </w:style>
  <w:style w:type="character" w:customStyle="1" w:styleId="berschrift2Zchn">
    <w:name w:val="Überschrift 2 Zchn"/>
    <w:link w:val="berschrift2"/>
    <w:rsid w:val="00BE28B5"/>
    <w:rPr>
      <w:rFonts w:ascii="Futura Bold" w:hAnsi="Futura Bold"/>
      <w:b/>
      <w:lang w:val="de-CH"/>
    </w:rPr>
  </w:style>
  <w:style w:type="paragraph" w:styleId="berarbeitung">
    <w:name w:val="Revision"/>
    <w:hidden/>
    <w:uiPriority w:val="99"/>
    <w:semiHidden/>
    <w:rsid w:val="00ED0DDE"/>
    <w:rPr>
      <w:rFonts w:ascii="Futura Book" w:hAnsi="Futura Book"/>
    </w:rPr>
  </w:style>
  <w:style w:type="paragraph" w:styleId="Listenabsatz">
    <w:name w:val="List Paragraph"/>
    <w:basedOn w:val="Standard"/>
    <w:uiPriority w:val="34"/>
    <w:qFormat/>
    <w:rsid w:val="0097565C"/>
    <w:pPr>
      <w:ind w:left="720"/>
      <w:contextualSpacing/>
    </w:pPr>
  </w:style>
  <w:style w:type="paragraph" w:styleId="NurText">
    <w:name w:val="Plain Text"/>
    <w:basedOn w:val="Standard"/>
    <w:link w:val="NurTextZchn"/>
    <w:uiPriority w:val="99"/>
    <w:unhideWhenUsed/>
    <w:rsid w:val="00400A88"/>
    <w:pPr>
      <w:overflowPunct/>
      <w:autoSpaceDE/>
      <w:autoSpaceDN/>
      <w:adjustRightInd/>
      <w:textAlignment w:val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400A88"/>
    <w:rPr>
      <w:rFonts w:ascii="Calibri" w:eastAsiaTheme="minorHAnsi" w:hAnsi="Calibri" w:cstheme="minorBidi"/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4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1.jpeg"/><Relationship Id="rId10" Type="http://schemas.openxmlformats.org/officeDocument/2006/relationships/settings" Target="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microsoft.com/office/2007/relationships/stylesWithEffects" Target="stylesWithEffects.xml"/><Relationship Id="rId14" Type="http://schemas.openxmlformats.org/officeDocument/2006/relationships/hyperlink" Target="javascript:ClickThumbnail(49)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Vorlagen2000\Personal\Beurteilung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23F7F592DC859498225E301A31BA521" ma:contentTypeVersion="2" ma:contentTypeDescription="Ein neues Dokument erstellen." ma:contentTypeScope="" ma:versionID="826a13d79a827585c75f643bc841514a">
  <xsd:schema xmlns:xsd="http://www.w3.org/2001/XMLSchema" xmlns:xs="http://www.w3.org/2001/XMLSchema" xmlns:p="http://schemas.microsoft.com/office/2006/metadata/properties" xmlns:ns2="a0b7c0ee-3576-43d0-9e55-03f5be085a10" targetNamespace="http://schemas.microsoft.com/office/2006/metadata/properties" ma:root="true" ma:fieldsID="f729a8bf8ae4fd104d7528264305a2d0" ns2:_="">
    <xsd:import namespace="a0b7c0ee-3576-43d0-9e55-03f5be085a1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7c0ee-3576-43d0-9e55-03f5be085a1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0b7c0ee-3576-43d0-9e55-03f5be085a10">YKPC3DE6RDZ7-339-29</_dlc_DocId>
    <_dlc_DocIdUrl xmlns="a0b7c0ee-3576-43d0-9e55-03f5be085a10">
      <Url>http://point/websites/Intranet/themen/mitarbeitergespräche/_layouts/DocIdRedir.aspx?ID=YKPC3DE6RDZ7-339-29</Url>
      <Description>YKPC3DE6RDZ7-339-29</Description>
    </_dlc_DocIdUrl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DFE28B-6C82-43E0-9626-24C7EA51902A}"/>
</file>

<file path=customXml/itemProps2.xml><?xml version="1.0" encoding="utf-8"?>
<ds:datastoreItem xmlns:ds="http://schemas.openxmlformats.org/officeDocument/2006/customXml" ds:itemID="{82A7905F-5A76-41E3-85C2-E5F682CF12BA}"/>
</file>

<file path=customXml/itemProps3.xml><?xml version="1.0" encoding="utf-8"?>
<ds:datastoreItem xmlns:ds="http://schemas.openxmlformats.org/officeDocument/2006/customXml" ds:itemID="{3641A171-3CB5-4BAC-BEAD-70D4A145AED1}"/>
</file>

<file path=customXml/itemProps4.xml><?xml version="1.0" encoding="utf-8"?>
<ds:datastoreItem xmlns:ds="http://schemas.openxmlformats.org/officeDocument/2006/customXml" ds:itemID="{DA1FC5A4-5DD5-4139-9436-72376213A532}"/>
</file>

<file path=customXml/itemProps5.xml><?xml version="1.0" encoding="utf-8"?>
<ds:datastoreItem xmlns:ds="http://schemas.openxmlformats.org/officeDocument/2006/customXml" ds:itemID="{BD7E663A-0E55-4ED2-BCCF-130B49D428E0}"/>
</file>

<file path=customXml/itemProps6.xml><?xml version="1.0" encoding="utf-8"?>
<ds:datastoreItem xmlns:ds="http://schemas.openxmlformats.org/officeDocument/2006/customXml" ds:itemID="{46DC2C99-02C3-417B-BB4A-BE635F7C1683}"/>
</file>

<file path=docProps/app.xml><?xml version="1.0" encoding="utf-8"?>
<Properties xmlns="http://schemas.openxmlformats.org/officeDocument/2006/extended-properties" xmlns:vt="http://schemas.openxmlformats.org/officeDocument/2006/docPropsVTypes">
  <Template>Beurteilung.dot</Template>
  <TotalTime>0</TotalTime>
  <Pages>2</Pages>
  <Words>252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Beurteilung</vt:lpstr>
    </vt:vector>
  </TitlesOfParts>
  <Company>eC4u IT Solutions AG</Company>
  <LinksUpToDate>false</LinksUpToDate>
  <CharactersWithSpaces>1840</CharactersWithSpaces>
  <SharedDoc>false</SharedDoc>
  <HLinks>
    <vt:vector size="6" baseType="variant">
      <vt:variant>
        <vt:i4>786434</vt:i4>
      </vt:variant>
      <vt:variant>
        <vt:i4>0</vt:i4>
      </vt:variant>
      <vt:variant>
        <vt:i4>0</vt:i4>
      </vt:variant>
      <vt:variant>
        <vt:i4>5</vt:i4>
      </vt:variant>
      <vt:variant>
        <vt:lpwstr>javascript:ClickThumbnail(49)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Beurteilung</dc:title>
  <dc:subject>Qualifikation</dc:subject>
  <dc:creator>Gregor Bublitz</dc:creator>
  <cp:keywords>Qualifikation Mitarbeiter Beurteilung</cp:keywords>
  <cp:lastModifiedBy>Birgit Gutzer</cp:lastModifiedBy>
  <cp:revision>3</cp:revision>
  <cp:lastPrinted>2011-11-23T09:58:00Z</cp:lastPrinted>
  <dcterms:created xsi:type="dcterms:W3CDTF">2014-01-08T08:33:00Z</dcterms:created>
  <dcterms:modified xsi:type="dcterms:W3CDTF">2014-01-08T11:12:00Z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YKPC3DE6RDZ7-339-17</vt:lpwstr>
  </property>
  <property fmtid="{D5CDD505-2E9C-101B-9397-08002B2CF9AE}" pid="3" name="_dlc_DocIdItemGuid">
    <vt:lpwstr>a9692742-a14a-439b-8f7d-d7795a219140</vt:lpwstr>
  </property>
  <property fmtid="{D5CDD505-2E9C-101B-9397-08002B2CF9AE}" pid="4" name="_dlc_DocIdUrl">
    <vt:lpwstr>http://point/websites/Intranet/themen/mitarbeitergespräche/_layouts/DocIdRedir.aspx?ID=YKPC3DE6RDZ7-339-17, YKPC3DE6RDZ7-339-17</vt:lpwstr>
  </property>
  <property fmtid="{D5CDD505-2E9C-101B-9397-08002B2CF9AE}" pid="5" name="ContentTypeId">
    <vt:lpwstr>0x010100C23F7F592DC859498225E301A31BA521</vt:lpwstr>
  </property>
</Properties>
</file>