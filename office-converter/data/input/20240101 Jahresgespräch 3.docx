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2411"/>
        <w:gridCol w:w="1701"/>
        <w:gridCol w:w="3260"/>
      </w:tblGrid>
      <w:tr w:rsidR="00F2312E" w14:paraId="188A3118" w14:textId="77777777" w:rsidTr="00C854D9">
        <w:trPr>
          <w:cantSplit/>
          <w:trHeight w:val="1417"/>
        </w:trPr>
        <w:tc>
          <w:tcPr>
            <w:tcW w:w="4962" w:type="dxa"/>
            <w:gridSpan w:val="2"/>
            <w:tcBorders>
              <w:bottom w:val="single" w:sz="6" w:space="0" w:color="auto"/>
            </w:tcBorders>
          </w:tcPr>
          <w:p w14:paraId="188A3114" w14:textId="77777777" w:rsidR="00F2312E" w:rsidRDefault="0051493D">
            <w:pPr>
              <w:widowControl w:val="0"/>
              <w:spacing w:after="480"/>
              <w:rPr>
                <w:rFonts w:ascii="Futura Bold" w:hAnsi="Futura Bold"/>
                <w:b/>
                <w:sz w:val="28"/>
                <w:lang w:val="de-CH"/>
              </w:rPr>
            </w:pPr>
            <w:r>
              <w:rPr>
                <w:rFonts w:ascii="Verdana" w:hAnsi="Verdana"/>
                <w:noProof/>
                <w:color w:val="0000FF"/>
              </w:rPr>
              <w:drawing>
                <wp:inline distT="0" distB="0" distL="0" distR="0" wp14:anchorId="188A315E" wp14:editId="188A315F">
                  <wp:extent cx="1526540" cy="993775"/>
                  <wp:effectExtent l="19050" t="0" r="0" b="0"/>
                  <wp:docPr id="1" name="tb_49" descr="Bild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b_49" descr="B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540" cy="99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gridSpan w:val="2"/>
            <w:tcBorders>
              <w:bottom w:val="single" w:sz="6" w:space="0" w:color="auto"/>
            </w:tcBorders>
          </w:tcPr>
          <w:p w14:paraId="0FE87956" w14:textId="410365B6" w:rsidR="00C81D3E" w:rsidRPr="00B66BC5" w:rsidRDefault="00C81D3E" w:rsidP="00C81D3E">
            <w:pPr>
              <w:widowControl w:val="0"/>
              <w:spacing w:after="120"/>
              <w:rPr>
                <w:rFonts w:ascii="Arial" w:hAnsi="Arial" w:cs="Arial"/>
                <w:i/>
                <w:sz w:val="32"/>
                <w:szCs w:val="32"/>
                <w:lang w:val="de-CH"/>
              </w:rPr>
            </w:pPr>
            <w:bookmarkStart w:id="0" w:name="Beurteilungfuer"/>
            <w:r>
              <w:rPr>
                <w:rFonts w:ascii="Arial" w:hAnsi="Arial" w:cs="Arial"/>
                <w:b/>
                <w:sz w:val="32"/>
                <w:szCs w:val="32"/>
                <w:lang w:val="de-CH"/>
              </w:rPr>
              <w:t>Mitarbeiter</w:t>
            </w:r>
            <w:bookmarkEnd w:id="0"/>
            <w:r w:rsidR="00607CE0">
              <w:rPr>
                <w:rFonts w:ascii="Arial" w:hAnsi="Arial" w:cs="Arial"/>
                <w:b/>
                <w:sz w:val="32"/>
                <w:szCs w:val="32"/>
                <w:lang w:val="de-CH"/>
              </w:rPr>
              <w:t>gespräch 2013</w:t>
            </w:r>
            <w:r>
              <w:rPr>
                <w:rFonts w:ascii="Arial" w:hAnsi="Arial" w:cs="Arial"/>
                <w:b/>
                <w:sz w:val="32"/>
                <w:szCs w:val="32"/>
                <w:lang w:val="de-CH"/>
              </w:rPr>
              <w:br/>
            </w:r>
            <w:r w:rsidRPr="00B66BC5">
              <w:rPr>
                <w:rFonts w:ascii="Arial" w:hAnsi="Arial" w:cs="Arial"/>
                <w:i/>
                <w:sz w:val="32"/>
                <w:szCs w:val="32"/>
                <w:lang w:val="de-CH"/>
              </w:rPr>
              <w:t>Jahresgespräch</w:t>
            </w:r>
          </w:p>
          <w:p w14:paraId="188A3116" w14:textId="77777777" w:rsidR="00320B69" w:rsidRDefault="00320B69">
            <w:pPr>
              <w:widowControl w:val="0"/>
              <w:spacing w:after="120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88A3117" w14:textId="77777777" w:rsidR="00320B69" w:rsidRPr="007C085B" w:rsidRDefault="00320B69">
            <w:pPr>
              <w:widowControl w:val="0"/>
              <w:spacing w:after="120"/>
              <w:rPr>
                <w:rFonts w:ascii="Arial" w:hAnsi="Arial" w:cs="Arial"/>
                <w:b/>
                <w:sz w:val="22"/>
                <w:szCs w:val="22"/>
                <w:lang w:val="de-CH"/>
              </w:rPr>
            </w:pPr>
          </w:p>
        </w:tc>
      </w:tr>
      <w:tr w:rsidR="00FF413B" w:rsidRPr="00782444" w14:paraId="188A311D" w14:textId="77777777" w:rsidTr="00011DA2">
        <w:tc>
          <w:tcPr>
            <w:tcW w:w="2551" w:type="dxa"/>
          </w:tcPr>
          <w:p w14:paraId="188A3119" w14:textId="77777777" w:rsidR="00FF413B" w:rsidRPr="007C085B" w:rsidRDefault="00FF413B" w:rsidP="00CB25F0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bookmarkStart w:id="1" w:name="Name"/>
            <w:bookmarkEnd w:id="1"/>
            <w:r>
              <w:rPr>
                <w:rFonts w:ascii="Arial" w:hAnsi="Arial" w:cs="Arial"/>
                <w:sz w:val="22"/>
                <w:szCs w:val="22"/>
              </w:rPr>
              <w:t xml:space="preserve">Nachname, </w:t>
            </w:r>
            <w:r w:rsidRPr="007C085B">
              <w:rPr>
                <w:rFonts w:ascii="Arial" w:hAnsi="Arial" w:cs="Arial"/>
                <w:sz w:val="22"/>
                <w:szCs w:val="22"/>
              </w:rPr>
              <w:t>Vorname</w:t>
            </w:r>
          </w:p>
        </w:tc>
        <w:tc>
          <w:tcPr>
            <w:tcW w:w="7372" w:type="dxa"/>
            <w:gridSpan w:val="3"/>
          </w:tcPr>
          <w:p w14:paraId="188A311C" w14:textId="77777777" w:rsidR="00FF413B" w:rsidRPr="007C085B" w:rsidRDefault="00FF413B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4D9" w:rsidRPr="00782444" w14:paraId="188A3125" w14:textId="77777777" w:rsidTr="00326E70">
        <w:tc>
          <w:tcPr>
            <w:tcW w:w="2551" w:type="dxa"/>
            <w:tcBorders>
              <w:top w:val="single" w:sz="12" w:space="0" w:color="auto"/>
            </w:tcBorders>
          </w:tcPr>
          <w:p w14:paraId="188A3123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Ort, Datum</w:t>
            </w:r>
          </w:p>
        </w:tc>
        <w:tc>
          <w:tcPr>
            <w:tcW w:w="7372" w:type="dxa"/>
            <w:gridSpan w:val="3"/>
            <w:tcBorders>
              <w:top w:val="single" w:sz="12" w:space="0" w:color="auto"/>
            </w:tcBorders>
          </w:tcPr>
          <w:p w14:paraId="188A3124" w14:textId="77777777" w:rsidR="00C854D9" w:rsidRPr="007C085B" w:rsidRDefault="00C854D9" w:rsidP="00961CB1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54D9" w:rsidRPr="00782444" w14:paraId="188A312A" w14:textId="77777777" w:rsidTr="00C854D9">
        <w:tc>
          <w:tcPr>
            <w:tcW w:w="2551" w:type="dxa"/>
            <w:tcBorders>
              <w:bottom w:val="single" w:sz="4" w:space="0" w:color="auto"/>
            </w:tcBorders>
          </w:tcPr>
          <w:p w14:paraId="188A3126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Gesprächsführer</w:t>
            </w: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188A3127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88A3128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Weitere TN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188A3129" w14:textId="77777777" w:rsidR="00C854D9" w:rsidRPr="007C085B" w:rsidRDefault="00C854D9" w:rsidP="00782444">
            <w:pPr>
              <w:widowControl w:val="0"/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8A312B" w14:textId="77777777" w:rsidR="008507C9" w:rsidRPr="00F155BB" w:rsidRDefault="00326E70" w:rsidP="008507C9">
      <w:pPr>
        <w:pStyle w:val="berschrift1Arial"/>
        <w:rPr>
          <w:i/>
        </w:rPr>
      </w:pPr>
      <w:r w:rsidRPr="00FC7A9D">
        <w:t>Feedback</w:t>
      </w:r>
      <w:r w:rsidR="00AB5EBF">
        <w:t xml:space="preserve"> </w:t>
      </w:r>
      <w:r w:rsidR="00DE44CF">
        <w:t>Mitarbeiter/in</w:t>
      </w:r>
      <w:r w:rsidR="008507C9">
        <w:br/>
      </w:r>
      <w:r w:rsidR="008507C9">
        <w:br/>
      </w:r>
      <w:r w:rsidR="0023011F">
        <w:rPr>
          <w:b w:val="0"/>
          <w:i/>
          <w:sz w:val="22"/>
          <w:szCs w:val="22"/>
        </w:rPr>
        <w:t xml:space="preserve">Was </w:t>
      </w:r>
      <w:r w:rsidR="0036408C">
        <w:rPr>
          <w:b w:val="0"/>
          <w:i/>
          <w:sz w:val="22"/>
          <w:szCs w:val="22"/>
        </w:rPr>
        <w:t xml:space="preserve">waren </w:t>
      </w:r>
      <w:r w:rsidR="00AB5EBF">
        <w:rPr>
          <w:b w:val="0"/>
          <w:i/>
          <w:sz w:val="22"/>
          <w:szCs w:val="22"/>
        </w:rPr>
        <w:t>deine</w:t>
      </w:r>
      <w:r w:rsidR="0036408C">
        <w:rPr>
          <w:b w:val="0"/>
          <w:i/>
          <w:sz w:val="22"/>
          <w:szCs w:val="22"/>
        </w:rPr>
        <w:t xml:space="preserve"> Höhepunkte des Jahres</w:t>
      </w:r>
      <w:r w:rsidR="008507C9" w:rsidRPr="00F155BB">
        <w:rPr>
          <w:b w:val="0"/>
          <w:i/>
          <w:sz w:val="22"/>
          <w:szCs w:val="22"/>
        </w:rPr>
        <w:t>?</w:t>
      </w:r>
    </w:p>
    <w:p w14:paraId="188A312C" w14:textId="77777777" w:rsidR="008507C9" w:rsidRPr="00E11AF2" w:rsidRDefault="008507C9" w:rsidP="00E11AF2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2D" w14:textId="77777777" w:rsidR="005D00C6" w:rsidRPr="005D00C6" w:rsidRDefault="004070E5" w:rsidP="00DE44CF">
      <w:pPr>
        <w:pStyle w:val="berschrift1"/>
        <w:numPr>
          <w:ilvl w:val="0"/>
          <w:numId w:val="0"/>
        </w:numPr>
        <w:rPr>
          <w:rFonts w:ascii="Arial" w:hAnsi="Arial" w:cs="Arial"/>
          <w:b w:val="0"/>
          <w:i/>
          <w:kern w:val="0"/>
          <w:sz w:val="22"/>
          <w:szCs w:val="22"/>
        </w:rPr>
      </w:pPr>
      <w:r w:rsidRPr="005D00C6">
        <w:rPr>
          <w:rFonts w:ascii="Arial" w:hAnsi="Arial" w:cs="Arial"/>
          <w:b w:val="0"/>
          <w:sz w:val="22"/>
        </w:rPr>
        <w:t xml:space="preserve">Bitte bewerte </w:t>
      </w:r>
      <w:r w:rsidR="00F26CAB">
        <w:rPr>
          <w:rFonts w:ascii="Arial" w:hAnsi="Arial" w:cs="Arial"/>
          <w:b w:val="0"/>
          <w:sz w:val="22"/>
        </w:rPr>
        <w:t xml:space="preserve">kurz </w:t>
      </w:r>
      <w:r w:rsidRPr="005D00C6">
        <w:rPr>
          <w:rFonts w:ascii="Arial" w:hAnsi="Arial" w:cs="Arial"/>
          <w:b w:val="0"/>
          <w:sz w:val="22"/>
        </w:rPr>
        <w:t>folgende Punkte – was ist gut, wo besteht für dich Änderungsbedarf:</w:t>
      </w:r>
      <w:r w:rsidRPr="005D00C6">
        <w:rPr>
          <w:rFonts w:ascii="Arial" w:hAnsi="Arial" w:cs="Arial"/>
          <w:b w:val="0"/>
          <w:sz w:val="22"/>
        </w:rPr>
        <w:br/>
      </w:r>
      <w:r w:rsidRPr="00FA6560">
        <w:br/>
      </w:r>
      <w:r w:rsidR="00B1227E">
        <w:rPr>
          <w:rFonts w:ascii="Arial" w:hAnsi="Arial" w:cs="Arial"/>
          <w:b w:val="0"/>
          <w:i/>
          <w:kern w:val="0"/>
          <w:sz w:val="22"/>
          <w:szCs w:val="22"/>
        </w:rPr>
        <w:t xml:space="preserve">Persönliche </w:t>
      </w:r>
      <w:r w:rsidR="00AB5EBF">
        <w:rPr>
          <w:rFonts w:ascii="Arial" w:hAnsi="Arial" w:cs="Arial"/>
          <w:b w:val="0"/>
          <w:i/>
          <w:kern w:val="0"/>
          <w:sz w:val="22"/>
          <w:szCs w:val="22"/>
        </w:rPr>
        <w:t>Entwicklung</w:t>
      </w:r>
    </w:p>
    <w:p w14:paraId="188A312E" w14:textId="77777777" w:rsidR="005D00C6" w:rsidRPr="00E11AF2" w:rsidRDefault="005D00C6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</w:p>
    <w:p w14:paraId="188A312F" w14:textId="77777777" w:rsidR="00AB5EBF" w:rsidRPr="005D00C6" w:rsidRDefault="00AB5EBF" w:rsidP="00AB5EBF">
      <w:pPr>
        <w:pStyle w:val="berschrift1"/>
        <w:numPr>
          <w:ilvl w:val="0"/>
          <w:numId w:val="0"/>
        </w:numPr>
        <w:rPr>
          <w:rFonts w:ascii="Arial" w:hAnsi="Arial" w:cs="Arial"/>
          <w:b w:val="0"/>
          <w:i/>
          <w:kern w:val="0"/>
          <w:sz w:val="22"/>
          <w:szCs w:val="22"/>
        </w:rPr>
      </w:pPr>
      <w:r>
        <w:rPr>
          <w:rFonts w:ascii="Arial" w:hAnsi="Arial" w:cs="Arial"/>
          <w:b w:val="0"/>
          <w:i/>
          <w:kern w:val="0"/>
          <w:sz w:val="22"/>
          <w:szCs w:val="22"/>
        </w:rPr>
        <w:t>Aufgaben / Themen</w:t>
      </w:r>
    </w:p>
    <w:p w14:paraId="188A3130" w14:textId="77777777" w:rsidR="00AB5EBF" w:rsidRPr="00E11AF2" w:rsidRDefault="00AB5EBF" w:rsidP="00AB5EBF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</w:p>
    <w:p w14:paraId="188A3131" w14:textId="77777777" w:rsidR="005D00C6" w:rsidRDefault="005D00C6" w:rsidP="005D00C6">
      <w:pPr>
        <w:rPr>
          <w:rFonts w:ascii="Arial" w:hAnsi="Arial" w:cs="Arial"/>
        </w:rPr>
      </w:pPr>
    </w:p>
    <w:p w14:paraId="188A3132" w14:textId="77777777" w:rsidR="005D00C6" w:rsidRPr="00305DDA" w:rsidRDefault="005D00C6" w:rsidP="005D00C6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 xml:space="preserve">Umfeld / </w:t>
      </w:r>
      <w:r w:rsidR="00706D94">
        <w:rPr>
          <w:rFonts w:ascii="Arial" w:hAnsi="Arial" w:cs="Arial"/>
          <w:i/>
          <w:sz w:val="22"/>
          <w:szCs w:val="22"/>
          <w:lang w:val="de-CH"/>
        </w:rPr>
        <w:t xml:space="preserve">Team / </w:t>
      </w:r>
      <w:r>
        <w:rPr>
          <w:rFonts w:ascii="Arial" w:hAnsi="Arial" w:cs="Arial"/>
          <w:i/>
          <w:sz w:val="22"/>
          <w:szCs w:val="22"/>
          <w:lang w:val="de-CH"/>
        </w:rPr>
        <w:t>Kollegen</w:t>
      </w:r>
    </w:p>
    <w:p w14:paraId="188A3133" w14:textId="77777777" w:rsidR="005D00C6" w:rsidRPr="00E11AF2" w:rsidRDefault="005D00C6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34" w14:textId="77777777" w:rsidR="00FA6560" w:rsidRDefault="00FA6560" w:rsidP="00FA6560">
      <w:pPr>
        <w:rPr>
          <w:lang w:val="de-CH"/>
        </w:rPr>
      </w:pPr>
    </w:p>
    <w:p w14:paraId="188A3135" w14:textId="77777777" w:rsidR="005D00C6" w:rsidRPr="00BE600E" w:rsidRDefault="005D00C6" w:rsidP="005D00C6">
      <w:pPr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Organisation / Führung</w:t>
      </w:r>
    </w:p>
    <w:p w14:paraId="188A3136" w14:textId="77777777" w:rsidR="005D00C6" w:rsidRPr="00E11AF2" w:rsidRDefault="005D00C6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</w:p>
    <w:p w14:paraId="188A3137" w14:textId="77777777" w:rsidR="005D00C6" w:rsidRDefault="005D00C6" w:rsidP="005D00C6">
      <w:pPr>
        <w:rPr>
          <w:rFonts w:ascii="Arial" w:hAnsi="Arial" w:cs="Arial"/>
        </w:rPr>
      </w:pPr>
    </w:p>
    <w:p w14:paraId="188A3138" w14:textId="77777777" w:rsidR="005D00C6" w:rsidRPr="00305DDA" w:rsidRDefault="005D00C6" w:rsidP="005D00C6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Work-Life-Balance / Arbeitszeiten</w:t>
      </w:r>
    </w:p>
    <w:p w14:paraId="188A3139" w14:textId="77777777" w:rsidR="005D00C6" w:rsidRPr="00E11AF2" w:rsidRDefault="005D00C6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3A" w14:textId="77777777" w:rsidR="005D00C6" w:rsidRDefault="005D00C6" w:rsidP="00FA6560">
      <w:pPr>
        <w:rPr>
          <w:lang w:val="de-CH"/>
        </w:rPr>
      </w:pPr>
    </w:p>
    <w:p w14:paraId="188A313B" w14:textId="77777777" w:rsidR="005D00C6" w:rsidRPr="00305DDA" w:rsidRDefault="005D00C6" w:rsidP="005D00C6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Gehalt</w:t>
      </w:r>
    </w:p>
    <w:p w14:paraId="188A313C" w14:textId="77777777" w:rsidR="005D00C6" w:rsidRPr="00E11AF2" w:rsidRDefault="005D00C6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3D" w14:textId="77777777" w:rsidR="005D00C6" w:rsidRDefault="005D00C6" w:rsidP="00FA6560">
      <w:pPr>
        <w:rPr>
          <w:lang w:val="de-CH"/>
        </w:rPr>
      </w:pPr>
    </w:p>
    <w:p w14:paraId="188A313E" w14:textId="77777777" w:rsidR="005D00C6" w:rsidRPr="00305DDA" w:rsidRDefault="005D00C6" w:rsidP="005D00C6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Sonstige Themen</w:t>
      </w:r>
    </w:p>
    <w:p w14:paraId="188A313F" w14:textId="77777777" w:rsidR="005D00C6" w:rsidRPr="00E11AF2" w:rsidRDefault="008951D8" w:rsidP="005D00C6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br/>
      </w:r>
    </w:p>
    <w:p w14:paraId="188A3140" w14:textId="77777777" w:rsidR="0034121C" w:rsidRPr="00B1227E" w:rsidRDefault="00B1227E" w:rsidP="00B1227E">
      <w:pPr>
        <w:pStyle w:val="berschrift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8"/>
          <w:szCs w:val="28"/>
        </w:rPr>
        <w:t xml:space="preserve">Feedback Führungskraft </w:t>
      </w:r>
      <w:r>
        <w:rPr>
          <w:rFonts w:ascii="Arial" w:hAnsi="Arial" w:cs="Arial"/>
          <w:sz w:val="16"/>
          <w:szCs w:val="16"/>
        </w:rPr>
        <w:t xml:space="preserve"> </w:t>
      </w:r>
    </w:p>
    <w:p w14:paraId="188A3141" w14:textId="77777777" w:rsidR="005878F2" w:rsidRPr="0034121C" w:rsidRDefault="00B1227E" w:rsidP="0034121C">
      <w:pPr>
        <w:rPr>
          <w:rFonts w:ascii="Arial" w:hAnsi="Arial" w:cs="Arial"/>
          <w:i/>
          <w:szCs w:val="22"/>
          <w:lang w:val="de-CH"/>
        </w:rPr>
      </w:pPr>
      <w:r>
        <w:rPr>
          <w:rFonts w:ascii="Arial" w:hAnsi="Arial" w:cs="Arial"/>
          <w:i/>
          <w:szCs w:val="22"/>
          <w:lang w:val="de-CH"/>
        </w:rPr>
        <w:t>Hinweis:</w:t>
      </w:r>
      <w:r w:rsidRPr="00B1227E">
        <w:t xml:space="preserve"> </w:t>
      </w:r>
      <w:r w:rsidRPr="00B1227E">
        <w:rPr>
          <w:rFonts w:ascii="Arial" w:hAnsi="Arial" w:cs="Arial"/>
          <w:i/>
          <w:szCs w:val="22"/>
          <w:lang w:val="de-CH"/>
        </w:rPr>
        <w:t>Zusammenfassende Einschätzung auf Basis der unte</w:t>
      </w:r>
      <w:r>
        <w:rPr>
          <w:rFonts w:ascii="Arial" w:hAnsi="Arial" w:cs="Arial"/>
          <w:i/>
          <w:szCs w:val="22"/>
          <w:lang w:val="de-CH"/>
        </w:rPr>
        <w:t>rjährig geführten Entwicklungs-</w:t>
      </w:r>
      <w:r w:rsidR="00BB4C9F">
        <w:rPr>
          <w:rFonts w:ascii="Arial" w:hAnsi="Arial" w:cs="Arial"/>
          <w:i/>
          <w:szCs w:val="22"/>
          <w:lang w:val="de-CH"/>
        </w:rPr>
        <w:t xml:space="preserve"> </w:t>
      </w:r>
      <w:r>
        <w:rPr>
          <w:rFonts w:ascii="Arial" w:hAnsi="Arial" w:cs="Arial"/>
          <w:i/>
          <w:szCs w:val="22"/>
          <w:lang w:val="de-CH"/>
        </w:rPr>
        <w:t xml:space="preserve">und </w:t>
      </w:r>
      <w:r w:rsidRPr="00B1227E">
        <w:rPr>
          <w:rFonts w:ascii="Arial" w:hAnsi="Arial" w:cs="Arial"/>
          <w:i/>
          <w:szCs w:val="22"/>
          <w:lang w:val="de-CH"/>
        </w:rPr>
        <w:t>Lei</w:t>
      </w:r>
      <w:r w:rsidR="00A54AC5">
        <w:rPr>
          <w:rFonts w:ascii="Arial" w:hAnsi="Arial" w:cs="Arial"/>
          <w:i/>
          <w:szCs w:val="22"/>
          <w:lang w:val="de-CH"/>
        </w:rPr>
        <w:t>s</w:t>
      </w:r>
      <w:r w:rsidRPr="00B1227E">
        <w:rPr>
          <w:rFonts w:ascii="Arial" w:hAnsi="Arial" w:cs="Arial"/>
          <w:i/>
          <w:szCs w:val="22"/>
          <w:lang w:val="de-CH"/>
        </w:rPr>
        <w:t>tungsg</w:t>
      </w:r>
      <w:r w:rsidRPr="00B1227E">
        <w:rPr>
          <w:rFonts w:ascii="Arial" w:hAnsi="Arial" w:cs="Arial"/>
          <w:i/>
          <w:szCs w:val="22"/>
          <w:lang w:val="de-CH"/>
        </w:rPr>
        <w:t>e</w:t>
      </w:r>
      <w:r w:rsidRPr="00B1227E">
        <w:rPr>
          <w:rFonts w:ascii="Arial" w:hAnsi="Arial" w:cs="Arial"/>
          <w:i/>
          <w:szCs w:val="22"/>
          <w:lang w:val="de-CH"/>
        </w:rPr>
        <w:t>spräche</w:t>
      </w:r>
      <w:r w:rsidR="00BB4C9F">
        <w:rPr>
          <w:rFonts w:ascii="Arial" w:hAnsi="Arial" w:cs="Arial"/>
          <w:i/>
          <w:szCs w:val="22"/>
          <w:lang w:val="de-CH"/>
        </w:rPr>
        <w:t>.</w:t>
      </w:r>
      <w:r>
        <w:rPr>
          <w:rFonts w:ascii="Arial" w:hAnsi="Arial" w:cs="Arial"/>
          <w:i/>
          <w:szCs w:val="22"/>
          <w:lang w:val="de-CH"/>
        </w:rPr>
        <w:t xml:space="preserve"> </w:t>
      </w:r>
      <w:r w:rsidR="00BB4C9F">
        <w:rPr>
          <w:rFonts w:ascii="Arial" w:hAnsi="Arial" w:cs="Arial"/>
          <w:i/>
          <w:szCs w:val="22"/>
          <w:lang w:val="de-CH"/>
        </w:rPr>
        <w:t>B</w:t>
      </w:r>
      <w:r w:rsidR="0034121C" w:rsidRPr="0034121C">
        <w:rPr>
          <w:rFonts w:ascii="Arial" w:hAnsi="Arial" w:cs="Arial"/>
          <w:i/>
          <w:szCs w:val="22"/>
          <w:lang w:val="de-CH"/>
        </w:rPr>
        <w:t>itte sofern erforderlich Ergänzungen vornehmen</w:t>
      </w:r>
      <w:r w:rsidR="00BB4C9F">
        <w:rPr>
          <w:rFonts w:ascii="Arial" w:hAnsi="Arial" w:cs="Arial"/>
          <w:i/>
          <w:szCs w:val="22"/>
          <w:lang w:val="de-CH"/>
        </w:rPr>
        <w:t>.</w:t>
      </w:r>
      <w:r w:rsidR="00AA08E5" w:rsidRPr="0034121C">
        <w:rPr>
          <w:rFonts w:ascii="Arial" w:hAnsi="Arial" w:cs="Arial"/>
          <w:i/>
          <w:szCs w:val="22"/>
          <w:lang w:val="de-CH"/>
        </w:rPr>
        <w:br/>
      </w:r>
    </w:p>
    <w:p w14:paraId="188A3142" w14:textId="77777777" w:rsidR="005D00C6" w:rsidRPr="00305DDA" w:rsidRDefault="005D00C6" w:rsidP="005D00C6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Wie hat sich der Mitarbeiter/die Mitarbeiterin entwickelt?</w:t>
      </w:r>
    </w:p>
    <w:p w14:paraId="188A3143" w14:textId="77777777" w:rsidR="005D00C6" w:rsidRPr="00E36A1A" w:rsidRDefault="005D00C6" w:rsidP="00E36A1A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44" w14:textId="77777777" w:rsidR="00E36A1A" w:rsidRPr="00E36A1A" w:rsidRDefault="00E36A1A" w:rsidP="00E36A1A">
      <w:pPr>
        <w:rPr>
          <w:rFonts w:ascii="Arial" w:hAnsi="Arial" w:cs="Arial"/>
          <w:sz w:val="22"/>
          <w:szCs w:val="22"/>
          <w:lang w:val="de-CH"/>
        </w:rPr>
      </w:pPr>
    </w:p>
    <w:p w14:paraId="188A3145" w14:textId="269F3B4F" w:rsidR="00E36A1A" w:rsidRPr="00305DDA" w:rsidRDefault="00E36A1A" w:rsidP="00E36A1A">
      <w:pPr>
        <w:rPr>
          <w:rFonts w:ascii="Arial" w:hAnsi="Arial" w:cs="Arial"/>
          <w:i/>
          <w:sz w:val="22"/>
          <w:szCs w:val="22"/>
          <w:lang w:val="de-CH"/>
        </w:rPr>
      </w:pPr>
      <w:r>
        <w:rPr>
          <w:rFonts w:ascii="Arial" w:hAnsi="Arial" w:cs="Arial"/>
          <w:i/>
          <w:sz w:val="22"/>
          <w:szCs w:val="22"/>
          <w:lang w:val="de-CH"/>
        </w:rPr>
        <w:t>Wie war die Lei</w:t>
      </w:r>
      <w:r w:rsidR="00375E12">
        <w:rPr>
          <w:rFonts w:ascii="Arial" w:hAnsi="Arial" w:cs="Arial"/>
          <w:i/>
          <w:sz w:val="22"/>
          <w:szCs w:val="22"/>
          <w:lang w:val="de-CH"/>
        </w:rPr>
        <w:t>s</w:t>
      </w:r>
      <w:r>
        <w:rPr>
          <w:rFonts w:ascii="Arial" w:hAnsi="Arial" w:cs="Arial"/>
          <w:i/>
          <w:sz w:val="22"/>
          <w:szCs w:val="22"/>
          <w:lang w:val="de-CH"/>
        </w:rPr>
        <w:t>tung des Mitarbeiters/der Mitarbeiterin</w:t>
      </w:r>
      <w:r w:rsidR="00467E17">
        <w:rPr>
          <w:rFonts w:ascii="Arial" w:hAnsi="Arial" w:cs="Arial"/>
          <w:i/>
          <w:sz w:val="22"/>
          <w:szCs w:val="22"/>
          <w:lang w:val="de-CH"/>
        </w:rPr>
        <w:t xml:space="preserve"> (inkl. </w:t>
      </w:r>
      <w:r w:rsidR="00A00DCF">
        <w:rPr>
          <w:rFonts w:ascii="Arial" w:hAnsi="Arial" w:cs="Arial"/>
          <w:i/>
          <w:sz w:val="22"/>
          <w:szCs w:val="22"/>
          <w:lang w:val="de-CH"/>
        </w:rPr>
        <w:t>Gesamtbeurteilung</w:t>
      </w:r>
      <w:r w:rsidR="00467E17">
        <w:rPr>
          <w:rFonts w:ascii="Arial" w:hAnsi="Arial" w:cs="Arial"/>
          <w:i/>
          <w:sz w:val="22"/>
          <w:szCs w:val="22"/>
          <w:lang w:val="de-CH"/>
        </w:rPr>
        <w:t>)</w:t>
      </w:r>
      <w:r>
        <w:rPr>
          <w:rFonts w:ascii="Arial" w:hAnsi="Arial" w:cs="Arial"/>
          <w:i/>
          <w:sz w:val="22"/>
          <w:szCs w:val="22"/>
          <w:lang w:val="de-CH"/>
        </w:rPr>
        <w:t>?</w:t>
      </w:r>
    </w:p>
    <w:p w14:paraId="188A3146" w14:textId="77777777" w:rsidR="00E36A1A" w:rsidRPr="00E11AF2" w:rsidRDefault="00E36A1A" w:rsidP="00E36A1A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  <w:lang w:val="de-CH"/>
        </w:rPr>
      </w:pPr>
    </w:p>
    <w:p w14:paraId="188A3147" w14:textId="77777777" w:rsidR="00E36A1A" w:rsidRPr="008266AA" w:rsidRDefault="00E36A1A" w:rsidP="00E36A1A">
      <w:pPr>
        <w:rPr>
          <w:rFonts w:ascii="Arial" w:hAnsi="Arial" w:cs="Arial"/>
          <w:sz w:val="22"/>
          <w:szCs w:val="22"/>
          <w:lang w:val="de-CH"/>
        </w:rPr>
      </w:pPr>
    </w:p>
    <w:p w14:paraId="188A3148" w14:textId="77777777" w:rsidR="00DE5054" w:rsidRPr="00F155BB" w:rsidRDefault="008A7B3B" w:rsidP="00DE5054">
      <w:pPr>
        <w:rPr>
          <w:rFonts w:ascii="Arial" w:hAnsi="Arial" w:cs="Arial"/>
          <w:i/>
          <w:sz w:val="22"/>
          <w:szCs w:val="22"/>
        </w:rPr>
      </w:pPr>
      <w:bookmarkStart w:id="2" w:name="stellung"/>
      <w:bookmarkStart w:id="3" w:name="FF7"/>
      <w:bookmarkStart w:id="4" w:name="F48"/>
      <w:bookmarkEnd w:id="2"/>
      <w:bookmarkEnd w:id="3"/>
      <w:bookmarkEnd w:id="4"/>
      <w:r>
        <w:rPr>
          <w:rFonts w:ascii="Arial" w:hAnsi="Arial" w:cs="Arial"/>
          <w:i/>
          <w:sz w:val="22"/>
          <w:szCs w:val="22"/>
        </w:rPr>
        <w:t>Sonstiges</w:t>
      </w:r>
      <w:r w:rsidR="00DE5054" w:rsidRPr="00F155BB">
        <w:rPr>
          <w:rFonts w:ascii="Arial" w:hAnsi="Arial" w:cs="Arial"/>
          <w:i/>
          <w:sz w:val="22"/>
          <w:szCs w:val="22"/>
        </w:rPr>
        <w:t>:</w:t>
      </w:r>
    </w:p>
    <w:p w14:paraId="188A3149" w14:textId="77777777" w:rsidR="00DE5054" w:rsidRPr="00FA6560" w:rsidRDefault="00DE5054" w:rsidP="00FA6560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</w:p>
    <w:p w14:paraId="188A314A" w14:textId="77777777" w:rsidR="009E6DE2" w:rsidRDefault="009E6DE2" w:rsidP="00DE5054">
      <w:pPr>
        <w:rPr>
          <w:rFonts w:ascii="Arial" w:hAnsi="Arial" w:cs="Arial"/>
          <w:sz w:val="22"/>
          <w:szCs w:val="22"/>
        </w:rPr>
      </w:pPr>
    </w:p>
    <w:p w14:paraId="188A314B" w14:textId="0652F6A7" w:rsidR="00467E17" w:rsidRPr="00467E17" w:rsidRDefault="009E6DE2" w:rsidP="00467E17">
      <w:pPr>
        <w:pStyle w:val="berschrift1"/>
        <w:rPr>
          <w:i/>
          <w:sz w:val="22"/>
          <w:szCs w:val="22"/>
        </w:rPr>
      </w:pPr>
      <w:r w:rsidRPr="00467E17">
        <w:rPr>
          <w:rFonts w:ascii="Arial" w:hAnsi="Arial" w:cs="Arial"/>
          <w:sz w:val="28"/>
          <w:szCs w:val="28"/>
        </w:rPr>
        <w:lastRenderedPageBreak/>
        <w:t>Weitere Ergebnisse des Gesp</w:t>
      </w:r>
      <w:r w:rsidR="00016CAF">
        <w:rPr>
          <w:rFonts w:ascii="Arial" w:hAnsi="Arial" w:cs="Arial"/>
          <w:sz w:val="28"/>
          <w:szCs w:val="28"/>
        </w:rPr>
        <w:t>r</w:t>
      </w:r>
      <w:bookmarkStart w:id="5" w:name="_GoBack"/>
      <w:bookmarkEnd w:id="5"/>
      <w:r w:rsidRPr="00467E17">
        <w:rPr>
          <w:rFonts w:ascii="Arial" w:hAnsi="Arial" w:cs="Arial"/>
          <w:sz w:val="28"/>
          <w:szCs w:val="28"/>
        </w:rPr>
        <w:t>ächs</w:t>
      </w:r>
      <w:r w:rsidRPr="009E6DE2">
        <w:rPr>
          <w:sz w:val="28"/>
        </w:rPr>
        <w:t xml:space="preserve"> </w:t>
      </w:r>
    </w:p>
    <w:p w14:paraId="188A314C" w14:textId="66F93597" w:rsidR="00467E17" w:rsidRPr="00E60D07" w:rsidRDefault="00184FB2" w:rsidP="00467E17">
      <w:pPr>
        <w:rPr>
          <w:rFonts w:ascii="Arial" w:hAnsi="Arial" w:cs="Arial"/>
          <w:i/>
          <w:szCs w:val="22"/>
          <w:lang w:val="de-CH"/>
        </w:rPr>
      </w:pPr>
      <w:r w:rsidRPr="00E60D07">
        <w:rPr>
          <w:rFonts w:ascii="Arial" w:hAnsi="Arial" w:cs="Arial"/>
          <w:i/>
          <w:szCs w:val="22"/>
          <w:lang w:val="de-CH"/>
        </w:rPr>
        <w:t>Hinweise zu Entwicklung</w:t>
      </w:r>
      <w:r w:rsidR="00EF27D5">
        <w:rPr>
          <w:rFonts w:ascii="Arial" w:hAnsi="Arial" w:cs="Arial"/>
          <w:i/>
          <w:szCs w:val="22"/>
          <w:lang w:val="de-CH"/>
        </w:rPr>
        <w:t xml:space="preserve">, </w:t>
      </w:r>
      <w:r w:rsidRPr="00E60D07">
        <w:rPr>
          <w:rFonts w:ascii="Arial" w:hAnsi="Arial" w:cs="Arial"/>
          <w:i/>
          <w:szCs w:val="22"/>
          <w:lang w:val="de-CH"/>
        </w:rPr>
        <w:t>Zielerreichung</w:t>
      </w:r>
      <w:r w:rsidR="00EF27D5" w:rsidRPr="00E60D07">
        <w:rPr>
          <w:rFonts w:ascii="Arial" w:hAnsi="Arial" w:cs="Arial"/>
          <w:i/>
          <w:szCs w:val="22"/>
          <w:lang w:val="de-CH"/>
        </w:rPr>
        <w:t xml:space="preserve">, Beförderung, Gehalt, </w:t>
      </w:r>
      <w:r w:rsidR="00EF27D5">
        <w:rPr>
          <w:rFonts w:ascii="Arial" w:hAnsi="Arial" w:cs="Arial"/>
          <w:i/>
          <w:szCs w:val="22"/>
          <w:lang w:val="de-CH"/>
        </w:rPr>
        <w:t>Urlaub, Zusatzleistungen</w:t>
      </w:r>
      <w:r w:rsidRPr="00E60D07">
        <w:rPr>
          <w:rFonts w:ascii="Arial" w:hAnsi="Arial" w:cs="Arial"/>
          <w:i/>
          <w:szCs w:val="22"/>
          <w:lang w:val="de-CH"/>
        </w:rPr>
        <w:t xml:space="preserve"> etc.</w:t>
      </w:r>
    </w:p>
    <w:p w14:paraId="188A314D" w14:textId="77777777" w:rsidR="00467E17" w:rsidRPr="00FA6560" w:rsidRDefault="00467E17" w:rsidP="00467E17">
      <w:pPr>
        <w:pStyle w:val="Listenabsatz"/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</w:p>
    <w:p w14:paraId="188A314E" w14:textId="77777777" w:rsidR="00467E17" w:rsidRDefault="00F155BB" w:rsidP="00467E17">
      <w:pPr>
        <w:pStyle w:val="berschrift1"/>
        <w:numPr>
          <w:ilvl w:val="0"/>
          <w:numId w:val="0"/>
        </w:numPr>
        <w:rPr>
          <w:rFonts w:ascii="Arial" w:hAnsi="Arial" w:cs="Arial"/>
          <w:b w:val="0"/>
          <w:sz w:val="22"/>
        </w:rPr>
      </w:pPr>
      <w:r w:rsidRPr="0060677F">
        <w:rPr>
          <w:rFonts w:ascii="Arial" w:hAnsi="Arial" w:cs="Arial"/>
          <w:b w:val="0"/>
          <w:kern w:val="0"/>
          <w:sz w:val="22"/>
          <w:szCs w:val="22"/>
          <w:lang w:val="de-DE"/>
        </w:rPr>
        <w:br/>
      </w:r>
    </w:p>
    <w:p w14:paraId="188A314F" w14:textId="77777777" w:rsidR="004C1643" w:rsidRPr="00467E17" w:rsidRDefault="009411F8" w:rsidP="00467E1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Neue </w:t>
      </w:r>
      <w:r w:rsidR="00467E17" w:rsidRPr="00467E17">
        <w:rPr>
          <w:rFonts w:ascii="Arial" w:hAnsi="Arial" w:cs="Arial"/>
          <w:sz w:val="22"/>
        </w:rPr>
        <w:t xml:space="preserve">Zielvereinbarung bitte in separatem Dokument schließen. </w:t>
      </w:r>
      <w:r>
        <w:rPr>
          <w:rFonts w:ascii="Arial" w:hAnsi="Arial" w:cs="Arial"/>
          <w:sz w:val="22"/>
        </w:rPr>
        <w:t xml:space="preserve">Neue </w:t>
      </w:r>
      <w:r w:rsidR="00467E17" w:rsidRPr="00467E17">
        <w:rPr>
          <w:rFonts w:ascii="Arial" w:hAnsi="Arial" w:cs="Arial"/>
          <w:sz w:val="22"/>
        </w:rPr>
        <w:t>Entwicklungsplanung erfolgt im Entwicklungsgespräch.</w:t>
      </w:r>
    </w:p>
    <w:p w14:paraId="188A3150" w14:textId="77777777" w:rsidR="00F2312E" w:rsidRDefault="00F2312E" w:rsidP="00DF7E19">
      <w:pPr>
        <w:rPr>
          <w:rFonts w:ascii="Arial" w:hAnsi="Arial" w:cs="Arial"/>
          <w:sz w:val="22"/>
          <w:szCs w:val="22"/>
          <w:lang w:val="de-CH"/>
        </w:rPr>
      </w:pPr>
    </w:p>
    <w:p w14:paraId="188A3151" w14:textId="77777777" w:rsidR="00E60D07" w:rsidRPr="00E60D07" w:rsidRDefault="00E60D07" w:rsidP="00DF7E19">
      <w:pPr>
        <w:rPr>
          <w:rFonts w:ascii="Arial" w:hAnsi="Arial" w:cs="Arial"/>
          <w:sz w:val="22"/>
          <w:szCs w:val="22"/>
          <w:lang w:val="de-CH"/>
        </w:rPr>
      </w:pPr>
    </w:p>
    <w:p w14:paraId="188A3152" w14:textId="77777777" w:rsidR="00F2312E" w:rsidRPr="00E51EB6" w:rsidRDefault="00F2312E" w:rsidP="00DF7E19">
      <w:pPr>
        <w:rPr>
          <w:rFonts w:ascii="Arial" w:hAnsi="Arial" w:cs="Arial"/>
          <w:b/>
          <w:sz w:val="22"/>
          <w:szCs w:val="22"/>
        </w:rPr>
      </w:pPr>
      <w:r w:rsidRPr="00E51EB6">
        <w:rPr>
          <w:rFonts w:ascii="Arial" w:hAnsi="Arial" w:cs="Arial"/>
          <w:b/>
          <w:sz w:val="22"/>
          <w:szCs w:val="22"/>
        </w:rPr>
        <w:t>Unterschriften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906"/>
        <w:gridCol w:w="426"/>
        <w:gridCol w:w="3118"/>
        <w:gridCol w:w="425"/>
        <w:gridCol w:w="2977"/>
      </w:tblGrid>
      <w:tr w:rsidR="00F2312E" w14:paraId="188A315B" w14:textId="77777777" w:rsidTr="005D330B">
        <w:trPr>
          <w:cantSplit/>
        </w:trPr>
        <w:tc>
          <w:tcPr>
            <w:tcW w:w="2906" w:type="dxa"/>
            <w:tcBorders>
              <w:bottom w:val="single" w:sz="6" w:space="0" w:color="auto"/>
            </w:tcBorders>
          </w:tcPr>
          <w:p w14:paraId="188A3153" w14:textId="77777777" w:rsidR="00F2312E" w:rsidRPr="00E51EB6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bookmarkStart w:id="6" w:name="Beförder"/>
            <w:bookmarkEnd w:id="6"/>
            <w:r w:rsidRPr="00E51EB6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Pr="00E51EB6">
              <w:rPr>
                <w:rFonts w:ascii="Arial" w:hAnsi="Arial" w:cs="Arial"/>
                <w:sz w:val="18"/>
                <w:lang w:val="de-CH"/>
              </w:rPr>
              <w:br/>
              <w:t>die/der Beurteilende</w:t>
            </w:r>
          </w:p>
          <w:bookmarkStart w:id="7" w:name="Bname"/>
          <w:bookmarkStart w:id="8" w:name="Benutzer"/>
          <w:bookmarkStart w:id="9" w:name="Bvorname"/>
          <w:bookmarkEnd w:id="7"/>
          <w:bookmarkEnd w:id="8"/>
          <w:bookmarkEnd w:id="9"/>
          <w:p w14:paraId="188A3154" w14:textId="77777777" w:rsidR="00F2312E" w:rsidRPr="00E51EB6" w:rsidRDefault="002E1E3B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896E12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0" w:name="Text21"/>
            <w:r w:rsidR="00F2312E" w:rsidRPr="00896E12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896E12">
              <w:rPr>
                <w:rFonts w:ascii="Arial" w:hAnsi="Arial" w:cs="Arial"/>
                <w:sz w:val="22"/>
                <w:szCs w:val="22"/>
              </w:rPr>
            </w:r>
            <w:r w:rsidRPr="00896E12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Pr="00896E12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10"/>
          </w:p>
        </w:tc>
        <w:tc>
          <w:tcPr>
            <w:tcW w:w="426" w:type="dxa"/>
          </w:tcPr>
          <w:p w14:paraId="188A3155" w14:textId="77777777" w:rsidR="00F2312E" w:rsidRDefault="00F2312E">
            <w:pPr>
              <w:widowControl w:val="0"/>
              <w:tabs>
                <w:tab w:val="left" w:pos="1702"/>
              </w:tabs>
              <w:spacing w:after="360"/>
              <w:rPr>
                <w:sz w:val="18"/>
                <w:lang w:val="de-CH"/>
              </w:rPr>
            </w:pPr>
          </w:p>
        </w:tc>
        <w:tc>
          <w:tcPr>
            <w:tcW w:w="3118" w:type="dxa"/>
            <w:tcBorders>
              <w:bottom w:val="single" w:sz="6" w:space="0" w:color="auto"/>
            </w:tcBorders>
          </w:tcPr>
          <w:p w14:paraId="188A3156" w14:textId="77777777" w:rsidR="00F2312E" w:rsidRPr="00E51EB6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E51EB6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Pr="00E51EB6">
              <w:rPr>
                <w:rFonts w:ascii="Arial" w:hAnsi="Arial" w:cs="Arial"/>
                <w:sz w:val="18"/>
                <w:lang w:val="de-CH"/>
              </w:rPr>
              <w:br/>
              <w:t xml:space="preserve">die/der </w:t>
            </w:r>
            <w:r w:rsidR="00DC5E91">
              <w:rPr>
                <w:rFonts w:ascii="Arial" w:hAnsi="Arial" w:cs="Arial"/>
                <w:sz w:val="18"/>
                <w:lang w:val="de-CH"/>
              </w:rPr>
              <w:t>Beisitzer(in)</w:t>
            </w:r>
          </w:p>
          <w:bookmarkStart w:id="11" w:name="NächstVor"/>
          <w:bookmarkEnd w:id="11"/>
          <w:p w14:paraId="188A3157" w14:textId="77777777" w:rsidR="00F2312E" w:rsidRPr="00E51EB6" w:rsidRDefault="002E1E3B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896E12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2" w:name="Text22"/>
            <w:r w:rsidR="00F2312E" w:rsidRPr="00896E12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Pr="00896E12">
              <w:rPr>
                <w:rFonts w:ascii="Arial" w:hAnsi="Arial" w:cs="Arial"/>
                <w:sz w:val="22"/>
                <w:szCs w:val="22"/>
              </w:rPr>
            </w:r>
            <w:r w:rsidRPr="00896E12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="00F2312E" w:rsidRPr="00896E12">
              <w:rPr>
                <w:rFonts w:ascii="Arial" w:hAnsi="Arial" w:cs="Arial"/>
                <w:sz w:val="22"/>
                <w:szCs w:val="22"/>
              </w:rPr>
              <w:t> </w:t>
            </w:r>
            <w:r w:rsidRPr="00896E12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12"/>
          </w:p>
        </w:tc>
        <w:tc>
          <w:tcPr>
            <w:tcW w:w="425" w:type="dxa"/>
          </w:tcPr>
          <w:p w14:paraId="188A3158" w14:textId="77777777" w:rsidR="00F2312E" w:rsidRPr="00E51EB6" w:rsidRDefault="00F2312E">
            <w:pPr>
              <w:widowControl w:val="0"/>
              <w:tabs>
                <w:tab w:val="left" w:pos="1702"/>
              </w:tabs>
              <w:spacing w:after="360"/>
              <w:rPr>
                <w:rFonts w:ascii="Arial" w:hAnsi="Arial" w:cs="Arial"/>
                <w:sz w:val="18"/>
                <w:lang w:val="de-CH"/>
              </w:rPr>
            </w:pPr>
          </w:p>
        </w:tc>
        <w:tc>
          <w:tcPr>
            <w:tcW w:w="2977" w:type="dxa"/>
            <w:tcBorders>
              <w:bottom w:val="single" w:sz="6" w:space="0" w:color="auto"/>
            </w:tcBorders>
          </w:tcPr>
          <w:p w14:paraId="188A3159" w14:textId="77777777" w:rsidR="00F2312E" w:rsidRPr="00E51EB6" w:rsidRDefault="00F2312E">
            <w:pPr>
              <w:widowControl w:val="0"/>
              <w:tabs>
                <w:tab w:val="left" w:pos="1702"/>
              </w:tabs>
              <w:spacing w:before="240" w:after="360"/>
              <w:rPr>
                <w:rFonts w:ascii="Arial" w:hAnsi="Arial" w:cs="Arial"/>
                <w:sz w:val="18"/>
                <w:lang w:val="de-CH"/>
              </w:rPr>
            </w:pPr>
            <w:r w:rsidRPr="00E51EB6">
              <w:rPr>
                <w:rFonts w:ascii="Arial" w:hAnsi="Arial" w:cs="Arial"/>
                <w:sz w:val="18"/>
                <w:lang w:val="de-CH"/>
              </w:rPr>
              <w:t xml:space="preserve">Datum: </w:t>
            </w:r>
            <w:r w:rsidRPr="00E51EB6">
              <w:rPr>
                <w:rFonts w:ascii="Arial" w:hAnsi="Arial" w:cs="Arial"/>
                <w:sz w:val="18"/>
                <w:lang w:val="de-CH"/>
              </w:rPr>
              <w:br/>
            </w:r>
            <w:r w:rsidR="00B153C4">
              <w:rPr>
                <w:rFonts w:ascii="Arial" w:hAnsi="Arial" w:cs="Arial"/>
                <w:sz w:val="18"/>
                <w:lang w:val="de-CH"/>
              </w:rPr>
              <w:t>die/der Mitarbeiter(in)</w:t>
            </w:r>
          </w:p>
          <w:bookmarkStart w:id="13" w:name="NameN"/>
          <w:bookmarkStart w:id="14" w:name="VornameN"/>
          <w:bookmarkEnd w:id="13"/>
          <w:bookmarkEnd w:id="14"/>
          <w:p w14:paraId="188A315A" w14:textId="77777777" w:rsidR="00F2312E" w:rsidRPr="00E51EB6" w:rsidRDefault="002E1E3B" w:rsidP="006250F2">
            <w:pPr>
              <w:rPr>
                <w:rFonts w:ascii="Arial" w:hAnsi="Arial" w:cs="Arial"/>
                <w:sz w:val="18"/>
                <w:lang w:val="de-CH"/>
              </w:rPr>
            </w:pP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5" w:name="Text23"/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instrText xml:space="preserve"> FORMTEXT </w:instrTex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separate"/>
            </w:r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="00F2312E" w:rsidRPr="006250F2">
              <w:rPr>
                <w:rFonts w:ascii="Arial" w:hAnsi="Arial" w:cs="Arial"/>
                <w:sz w:val="22"/>
                <w:szCs w:val="22"/>
                <w:lang w:val="de-CH"/>
              </w:rPr>
              <w:t> </w:t>
            </w:r>
            <w:r w:rsidRPr="006250F2">
              <w:rPr>
                <w:rFonts w:ascii="Arial" w:hAnsi="Arial" w:cs="Arial"/>
                <w:sz w:val="22"/>
                <w:szCs w:val="22"/>
                <w:lang w:val="de-CH"/>
              </w:rPr>
              <w:fldChar w:fldCharType="end"/>
            </w:r>
            <w:bookmarkEnd w:id="15"/>
          </w:p>
        </w:tc>
      </w:tr>
    </w:tbl>
    <w:p w14:paraId="188A315C" w14:textId="77777777" w:rsidR="00F2312E" w:rsidRDefault="00F2312E">
      <w:pPr>
        <w:widowControl w:val="0"/>
        <w:tabs>
          <w:tab w:val="left" w:pos="1702"/>
        </w:tabs>
        <w:rPr>
          <w:sz w:val="18"/>
          <w:lang w:val="de-CH"/>
        </w:rPr>
      </w:pPr>
    </w:p>
    <w:p w14:paraId="188A315D" w14:textId="77777777" w:rsidR="00F2312E" w:rsidRPr="00E51EB6" w:rsidRDefault="00F2312E">
      <w:pPr>
        <w:widowControl w:val="0"/>
        <w:tabs>
          <w:tab w:val="left" w:pos="1702"/>
        </w:tabs>
        <w:rPr>
          <w:rFonts w:ascii="Arial" w:hAnsi="Arial" w:cs="Arial"/>
          <w:lang w:val="de-CH"/>
        </w:rPr>
      </w:pPr>
    </w:p>
    <w:sectPr w:rsidR="00F2312E" w:rsidRPr="00E51EB6" w:rsidSect="00064093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7" w:h="16840" w:code="9"/>
      <w:pgMar w:top="1134" w:right="794" w:bottom="1134" w:left="1134" w:header="720" w:footer="720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D93331" w14:textId="77777777" w:rsidR="0074544B" w:rsidRDefault="0074544B">
      <w:r>
        <w:separator/>
      </w:r>
    </w:p>
  </w:endnote>
  <w:endnote w:type="continuationSeparator" w:id="0">
    <w:p w14:paraId="2CBFDCFF" w14:textId="77777777" w:rsidR="0074544B" w:rsidRDefault="0074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old">
    <w:altName w:val="Impact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A3165" w14:textId="2CA4E0AB" w:rsidR="00506B3A" w:rsidRDefault="00506B3A">
    <w:pPr>
      <w:pStyle w:val="Fuzeile"/>
      <w:spacing w:before="360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016CAF">
      <w:rPr>
        <w:noProof/>
      </w:rPr>
      <w:t>18. Februar 2014</w:t>
    </w:r>
    <w:r>
      <w:rPr>
        <w:noProof/>
      </w:rP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016CAF">
      <w:rPr>
        <w:rStyle w:val="Seitenzahl"/>
        <w:noProof/>
      </w:rPr>
      <w:t>2</w:t>
    </w:r>
    <w:r>
      <w:rPr>
        <w:rStyle w:val="Seitenzahl"/>
      </w:rPr>
      <w:fldChar w:fldCharType="end"/>
    </w:r>
    <w:r>
      <w:tab/>
      <w:t xml:space="preserve">Autor: </w:t>
    </w:r>
    <w:r w:rsidR="00016CAF">
      <w:fldChar w:fldCharType="begin"/>
    </w:r>
    <w:r w:rsidR="00016CAF">
      <w:instrText xml:space="preserve"> USERNAME  \* Caps  \* MERGEFORMAT </w:instrText>
    </w:r>
    <w:r w:rsidR="00016CAF">
      <w:fldChar w:fldCharType="separate"/>
    </w:r>
    <w:r w:rsidR="00A61732">
      <w:rPr>
        <w:noProof/>
      </w:rPr>
      <w:t>Birgit Gutzer</w:t>
    </w:r>
    <w:r w:rsidR="00016CAF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A3167" w14:textId="59932EDB" w:rsidR="00506B3A" w:rsidRDefault="00506B3A">
    <w:pPr>
      <w:pStyle w:val="Fuzeile"/>
    </w:pPr>
    <w:r>
      <w:t xml:space="preserve">Gedruckt am </w:t>
    </w:r>
    <w:r>
      <w:fldChar w:fldCharType="begin"/>
    </w:r>
    <w:r>
      <w:instrText xml:space="preserve"> TIME \@ "dd. MMMM yyyy" </w:instrText>
    </w:r>
    <w:r>
      <w:fldChar w:fldCharType="separate"/>
    </w:r>
    <w:r w:rsidR="00016CAF">
      <w:rPr>
        <w:noProof/>
      </w:rPr>
      <w:t>18. Februar 2014</w:t>
    </w:r>
    <w:r>
      <w:rPr>
        <w:noProof/>
      </w:rPr>
      <w:fldChar w:fldCharType="end"/>
    </w:r>
    <w:r>
      <w:tab/>
      <w:t xml:space="preserve">            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016CAF">
      <w:rPr>
        <w:rStyle w:val="Seitenzahl"/>
        <w:noProof/>
      </w:rPr>
      <w:t>1</w:t>
    </w:r>
    <w:r>
      <w:rPr>
        <w:rStyle w:val="Seitenzahl"/>
      </w:rPr>
      <w:fldChar w:fldCharType="end"/>
    </w:r>
    <w:r w:rsidR="00A61732">
      <w:tab/>
      <w:t xml:space="preserve">Autor: </w:t>
    </w:r>
    <w:fldSimple w:instr=" USERNAME  \* Caps  \* MERGEFORMAT ">
      <w:r w:rsidR="00FF413B">
        <w:rPr>
          <w:noProof/>
        </w:rPr>
        <w:t>Birgit Gutzer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5727FD" w14:textId="77777777" w:rsidR="0074544B" w:rsidRDefault="0074544B">
      <w:r>
        <w:separator/>
      </w:r>
    </w:p>
  </w:footnote>
  <w:footnote w:type="continuationSeparator" w:id="0">
    <w:p w14:paraId="7F6F7F57" w14:textId="77777777" w:rsidR="0074544B" w:rsidRDefault="007454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A3164" w14:textId="399C9701" w:rsidR="00506B3A" w:rsidRDefault="00FF413B">
    <w:pPr>
      <w:pStyle w:val="Kopfzeile"/>
    </w:pPr>
    <w:r>
      <w:t>Mitarbeiter</w:t>
    </w:r>
    <w:r w:rsidR="006C54C0">
      <w:t>gespräche  2013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A3166" w14:textId="77777777" w:rsidR="00506B3A" w:rsidRPr="00924E74" w:rsidRDefault="00506B3A">
    <w:pPr>
      <w:pStyle w:val="Kopfzeile"/>
      <w:pBdr>
        <w:bottom w:val="none" w:sz="0" w:space="0" w:color="auto"/>
      </w:pBdr>
      <w:spacing w:after="0"/>
      <w:ind w:right="56"/>
      <w:jc w:val="right"/>
      <w:rPr>
        <w:rFonts w:cs="Arial"/>
        <w:sz w:val="24"/>
      </w:rPr>
    </w:pPr>
    <w:r w:rsidRPr="00924E74">
      <w:rPr>
        <w:rFonts w:cs="Arial"/>
        <w:sz w:val="24"/>
      </w:rPr>
      <w:t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886F3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97E85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6063A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46238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C08DD9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93C92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6C6BC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FA4A5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8CA64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7BA4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567C4FFE"/>
    <w:lvl w:ilvl="0">
      <w:start w:val="1"/>
      <w:numFmt w:val="decimal"/>
      <w:pStyle w:val="berschrift1"/>
      <w:lvlText w:val="%1."/>
      <w:legacy w:legacy="1" w:legacySpace="144" w:legacyIndent="0"/>
      <w:lvlJc w:val="left"/>
      <w:rPr>
        <w:rFonts w:ascii="Arial" w:hAnsi="Arial" w:cs="Arial" w:hint="default"/>
        <w:b/>
        <w:i w:val="0"/>
        <w:sz w:val="28"/>
        <w:szCs w:val="28"/>
      </w:rPr>
    </w:lvl>
    <w:lvl w:ilvl="1">
      <w:start w:val="1"/>
      <w:numFmt w:val="decimal"/>
      <w:pStyle w:val="berschrift2"/>
      <w:lvlText w:val="%1.%2."/>
      <w:legacy w:legacy="1" w:legacySpace="144" w:legacyIndent="0"/>
      <w:lvlJc w:val="left"/>
      <w:rPr>
        <w:rFonts w:ascii="Arial" w:hAnsi="Arial" w:cs="Arial" w:hint="default"/>
        <w:sz w:val="22"/>
        <w:szCs w:val="22"/>
      </w:rPr>
    </w:lvl>
    <w:lvl w:ilvl="2">
      <w:start w:val="1"/>
      <w:numFmt w:val="decimal"/>
      <w:pStyle w:val="berschrift3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pStyle w:val="berschrift4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pStyle w:val="berschrift5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pStyle w:val="berschrift6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pStyle w:val="berschrift7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pStyle w:val="berschrift8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pStyle w:val="berschrift9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1">
    <w:nsid w:val="FFFFFFFE"/>
    <w:multiLevelType w:val="singleLevel"/>
    <w:tmpl w:val="05329E6E"/>
    <w:lvl w:ilvl="0">
      <w:numFmt w:val="decimal"/>
      <w:lvlText w:val="*"/>
      <w:lvlJc w:val="left"/>
    </w:lvl>
  </w:abstractNum>
  <w:abstractNum w:abstractNumId="12">
    <w:nsid w:val="00821E43"/>
    <w:multiLevelType w:val="hybridMultilevel"/>
    <w:tmpl w:val="3FD6818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0B8C3933"/>
    <w:multiLevelType w:val="hybridMultilevel"/>
    <w:tmpl w:val="43C678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0A5334E"/>
    <w:multiLevelType w:val="hybridMultilevel"/>
    <w:tmpl w:val="D608A07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D737739"/>
    <w:multiLevelType w:val="multilevel"/>
    <w:tmpl w:val="0D70047C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16">
    <w:nsid w:val="21E5758E"/>
    <w:multiLevelType w:val="multilevel"/>
    <w:tmpl w:val="B7DAD98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>
    <w:nsid w:val="229860DF"/>
    <w:multiLevelType w:val="hybridMultilevel"/>
    <w:tmpl w:val="3FE4765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7447E8"/>
    <w:multiLevelType w:val="multilevel"/>
    <w:tmpl w:val="3FD681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8BB2B73"/>
    <w:multiLevelType w:val="multilevel"/>
    <w:tmpl w:val="0D70047C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0">
    <w:nsid w:val="3FDA4984"/>
    <w:multiLevelType w:val="multilevel"/>
    <w:tmpl w:val="4E521EB2"/>
    <w:lvl w:ilvl="0">
      <w:start w:val="1"/>
      <w:numFmt w:val="decimal"/>
      <w:lvlText w:val="%1."/>
      <w:legacy w:legacy="1" w:legacySpace="144" w:legacyIndent="0"/>
      <w:lvlJc w:val="left"/>
      <w:rPr>
        <w:rFonts w:ascii="Futura Bold" w:hAnsi="Futura Bold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Futura Bold" w:hAnsi="Futura Bold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Futura Bold" w:hAnsi="Futura Bold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1">
    <w:nsid w:val="51FB5DF6"/>
    <w:multiLevelType w:val="multilevel"/>
    <w:tmpl w:val="5D0C1A62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2">
    <w:nsid w:val="5B1503BA"/>
    <w:multiLevelType w:val="multilevel"/>
    <w:tmpl w:val="0D70047C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3">
    <w:nsid w:val="5C557928"/>
    <w:multiLevelType w:val="multilevel"/>
    <w:tmpl w:val="5D0C1A62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4">
    <w:nsid w:val="5D043A1A"/>
    <w:multiLevelType w:val="hybridMultilevel"/>
    <w:tmpl w:val="64265E90"/>
    <w:lvl w:ilvl="0" w:tplc="54C46D1E">
      <w:start w:val="1"/>
      <w:numFmt w:val="bullet"/>
      <w:lvlText w:val="-"/>
      <w:lvlJc w:val="left"/>
      <w:pPr>
        <w:tabs>
          <w:tab w:val="num" w:pos="360"/>
        </w:tabs>
        <w:ind w:left="170" w:hanging="170"/>
      </w:pPr>
      <w:rPr>
        <w:rFonts w:ascii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E676799"/>
    <w:multiLevelType w:val="multilevel"/>
    <w:tmpl w:val="5D0C1A62"/>
    <w:lvl w:ilvl="0">
      <w:start w:val="1"/>
      <w:numFmt w:val="decimal"/>
      <w:lvlText w:val="%1."/>
      <w:legacy w:legacy="1" w:legacySpace="144" w:legacyIndent="0"/>
      <w:lvlJc w:val="left"/>
      <w:rPr>
        <w:rFonts w:ascii="Arial" w:hAnsi="Arial" w:cs="Arial" w:hint="default"/>
      </w:rPr>
    </w:lvl>
    <w:lvl w:ilvl="1">
      <w:start w:val="1"/>
      <w:numFmt w:val="decimal"/>
      <w:lvlText w:val="%1.%2."/>
      <w:legacy w:legacy="1" w:legacySpace="144" w:legacyIndent="0"/>
      <w:lvlJc w:val="left"/>
      <w:rPr>
        <w:rFonts w:ascii="Arial" w:hAnsi="Arial" w:cs="Arial" w:hint="default"/>
      </w:rPr>
    </w:lvl>
    <w:lvl w:ilvl="2">
      <w:start w:val="1"/>
      <w:numFmt w:val="decimal"/>
      <w:lvlText w:val="%1.%2.%3."/>
      <w:legacy w:legacy="1" w:legacySpace="144" w:legacyIndent="0"/>
      <w:lvlJc w:val="left"/>
      <w:rPr>
        <w:rFonts w:ascii="Arial" w:hAnsi="Arial" w:cs="Arial" w:hint="default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ascii="Futura Bold" w:hAnsi="Futura Bold" w:hint="default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ascii="Futura Bold" w:hAnsi="Futura Bold" w:hint="default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ascii="Futura Bold" w:hAnsi="Futura Bold" w:hint="default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ascii="Futura Bold" w:hAnsi="Futura Bold" w:hint="default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ascii="Futura Bold" w:hAnsi="Futura Bold" w:hint="default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ascii="Futura Bold" w:hAnsi="Futura Bold" w:hint="default"/>
      </w:rPr>
    </w:lvl>
  </w:abstractNum>
  <w:abstractNum w:abstractNumId="26">
    <w:nsid w:val="666200C4"/>
    <w:multiLevelType w:val="multilevel"/>
    <w:tmpl w:val="B7DAD98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11"/>
    <w:lvlOverride w:ilvl="0">
      <w:lvl w:ilvl="0">
        <w:start w:val="1"/>
        <w:numFmt w:val="bullet"/>
        <w:lvlText w:val="-"/>
        <w:legacy w:legacy="1" w:legacySpace="0" w:legacyIndent="170"/>
        <w:lvlJc w:val="left"/>
        <w:pPr>
          <w:ind w:left="170" w:hanging="170"/>
        </w:pPr>
        <w:rPr>
          <w:rFonts w:ascii="Times New Roman" w:hAnsi="Times New Roman" w:hint="default"/>
        </w:rPr>
      </w:lvl>
    </w:lvlOverride>
  </w:num>
  <w:num w:numId="3">
    <w:abstractNumId w:val="24"/>
  </w:num>
  <w:num w:numId="4">
    <w:abstractNumId w:val="14"/>
  </w:num>
  <w:num w:numId="5">
    <w:abstractNumId w:val="2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25"/>
  </w:num>
  <w:num w:numId="26">
    <w:abstractNumId w:val="21"/>
  </w:num>
  <w:num w:numId="27">
    <w:abstractNumId w:val="26"/>
  </w:num>
  <w:num w:numId="28">
    <w:abstractNumId w:val="23"/>
  </w:num>
  <w:num w:numId="29">
    <w:abstractNumId w:val="16"/>
  </w:num>
  <w:num w:numId="30">
    <w:abstractNumId w:val="19"/>
  </w:num>
  <w:num w:numId="31">
    <w:abstractNumId w:val="15"/>
  </w:num>
  <w:num w:numId="32">
    <w:abstractNumId w:val="22"/>
  </w:num>
  <w:num w:numId="33">
    <w:abstractNumId w:val="12"/>
  </w:num>
  <w:num w:numId="34">
    <w:abstractNumId w:val="18"/>
  </w:num>
  <w:num w:numId="35">
    <w:abstractNumId w:val="13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01"/>
    <w:rsid w:val="00003D89"/>
    <w:rsid w:val="00011779"/>
    <w:rsid w:val="00016CAF"/>
    <w:rsid w:val="00063C2E"/>
    <w:rsid w:val="00064093"/>
    <w:rsid w:val="000660CB"/>
    <w:rsid w:val="0007055F"/>
    <w:rsid w:val="000711C7"/>
    <w:rsid w:val="000766D8"/>
    <w:rsid w:val="0007697F"/>
    <w:rsid w:val="0007793E"/>
    <w:rsid w:val="00077C14"/>
    <w:rsid w:val="00080DA9"/>
    <w:rsid w:val="00090C9B"/>
    <w:rsid w:val="0009302E"/>
    <w:rsid w:val="00095B05"/>
    <w:rsid w:val="000960AD"/>
    <w:rsid w:val="000A19A2"/>
    <w:rsid w:val="000A1F0E"/>
    <w:rsid w:val="000A6D65"/>
    <w:rsid w:val="000B3BC3"/>
    <w:rsid w:val="000B5A16"/>
    <w:rsid w:val="000B7284"/>
    <w:rsid w:val="000C12AE"/>
    <w:rsid w:val="000D1E96"/>
    <w:rsid w:val="000D32AD"/>
    <w:rsid w:val="000D693E"/>
    <w:rsid w:val="000F1E7B"/>
    <w:rsid w:val="000F213A"/>
    <w:rsid w:val="000F4A84"/>
    <w:rsid w:val="000F6D5A"/>
    <w:rsid w:val="00122B6A"/>
    <w:rsid w:val="0012513C"/>
    <w:rsid w:val="00125E57"/>
    <w:rsid w:val="00130C32"/>
    <w:rsid w:val="001335D1"/>
    <w:rsid w:val="00135DDF"/>
    <w:rsid w:val="001559DE"/>
    <w:rsid w:val="00163B6E"/>
    <w:rsid w:val="00164134"/>
    <w:rsid w:val="0017669E"/>
    <w:rsid w:val="00184ABA"/>
    <w:rsid w:val="00184FB2"/>
    <w:rsid w:val="00194FC6"/>
    <w:rsid w:val="001A405C"/>
    <w:rsid w:val="001B38DE"/>
    <w:rsid w:val="001B629F"/>
    <w:rsid w:val="001C4473"/>
    <w:rsid w:val="001C7DA5"/>
    <w:rsid w:val="001D39A9"/>
    <w:rsid w:val="001D5BFF"/>
    <w:rsid w:val="001D7C6D"/>
    <w:rsid w:val="001E23E7"/>
    <w:rsid w:val="001E726F"/>
    <w:rsid w:val="001E751E"/>
    <w:rsid w:val="002079EC"/>
    <w:rsid w:val="00215FD4"/>
    <w:rsid w:val="00225A3C"/>
    <w:rsid w:val="0023011F"/>
    <w:rsid w:val="00233150"/>
    <w:rsid w:val="00234215"/>
    <w:rsid w:val="002434DE"/>
    <w:rsid w:val="00247557"/>
    <w:rsid w:val="00252175"/>
    <w:rsid w:val="00256524"/>
    <w:rsid w:val="00256834"/>
    <w:rsid w:val="0026761D"/>
    <w:rsid w:val="00277E13"/>
    <w:rsid w:val="00281F93"/>
    <w:rsid w:val="002824B6"/>
    <w:rsid w:val="00285A08"/>
    <w:rsid w:val="00292994"/>
    <w:rsid w:val="00293EAA"/>
    <w:rsid w:val="002978E3"/>
    <w:rsid w:val="002B04C4"/>
    <w:rsid w:val="002B1C74"/>
    <w:rsid w:val="002C1742"/>
    <w:rsid w:val="002C6B4B"/>
    <w:rsid w:val="002D29F0"/>
    <w:rsid w:val="002E1E3B"/>
    <w:rsid w:val="002E59F7"/>
    <w:rsid w:val="002F1DB1"/>
    <w:rsid w:val="003031B0"/>
    <w:rsid w:val="00305DDA"/>
    <w:rsid w:val="00306712"/>
    <w:rsid w:val="00307036"/>
    <w:rsid w:val="003147B2"/>
    <w:rsid w:val="00320B69"/>
    <w:rsid w:val="00323D5E"/>
    <w:rsid w:val="00326E70"/>
    <w:rsid w:val="00327888"/>
    <w:rsid w:val="00336778"/>
    <w:rsid w:val="0034121C"/>
    <w:rsid w:val="00357E0C"/>
    <w:rsid w:val="00360470"/>
    <w:rsid w:val="0036408C"/>
    <w:rsid w:val="00365B03"/>
    <w:rsid w:val="00371503"/>
    <w:rsid w:val="003743A3"/>
    <w:rsid w:val="00375E12"/>
    <w:rsid w:val="00383C5B"/>
    <w:rsid w:val="003A077B"/>
    <w:rsid w:val="003B0585"/>
    <w:rsid w:val="003C1566"/>
    <w:rsid w:val="003C6DA2"/>
    <w:rsid w:val="003C7C88"/>
    <w:rsid w:val="003E32D6"/>
    <w:rsid w:val="003F0315"/>
    <w:rsid w:val="003F2020"/>
    <w:rsid w:val="003F5C4A"/>
    <w:rsid w:val="004070E5"/>
    <w:rsid w:val="00411897"/>
    <w:rsid w:val="00411B9B"/>
    <w:rsid w:val="004126E9"/>
    <w:rsid w:val="00421301"/>
    <w:rsid w:val="0042429C"/>
    <w:rsid w:val="00431D7D"/>
    <w:rsid w:val="00431E22"/>
    <w:rsid w:val="00435054"/>
    <w:rsid w:val="004378A0"/>
    <w:rsid w:val="004447F8"/>
    <w:rsid w:val="004511A9"/>
    <w:rsid w:val="004565A7"/>
    <w:rsid w:val="004642CC"/>
    <w:rsid w:val="00467392"/>
    <w:rsid w:val="00467E17"/>
    <w:rsid w:val="00473751"/>
    <w:rsid w:val="004751B2"/>
    <w:rsid w:val="00481725"/>
    <w:rsid w:val="00484BD6"/>
    <w:rsid w:val="00495E94"/>
    <w:rsid w:val="004B4E52"/>
    <w:rsid w:val="004C1643"/>
    <w:rsid w:val="004C7060"/>
    <w:rsid w:val="004D6190"/>
    <w:rsid w:val="004E14C0"/>
    <w:rsid w:val="004F0DC9"/>
    <w:rsid w:val="004F4139"/>
    <w:rsid w:val="004F4BF1"/>
    <w:rsid w:val="004F67DB"/>
    <w:rsid w:val="005031F0"/>
    <w:rsid w:val="00506B3A"/>
    <w:rsid w:val="00510D41"/>
    <w:rsid w:val="005143F6"/>
    <w:rsid w:val="0051493D"/>
    <w:rsid w:val="005200C8"/>
    <w:rsid w:val="00523220"/>
    <w:rsid w:val="005327D6"/>
    <w:rsid w:val="005350F9"/>
    <w:rsid w:val="0053583B"/>
    <w:rsid w:val="005457AE"/>
    <w:rsid w:val="00546FB7"/>
    <w:rsid w:val="00550651"/>
    <w:rsid w:val="00566670"/>
    <w:rsid w:val="005702B8"/>
    <w:rsid w:val="00570DCB"/>
    <w:rsid w:val="00582DD7"/>
    <w:rsid w:val="005878F2"/>
    <w:rsid w:val="00593FAB"/>
    <w:rsid w:val="005962F3"/>
    <w:rsid w:val="00597A4B"/>
    <w:rsid w:val="005B28D6"/>
    <w:rsid w:val="005C1795"/>
    <w:rsid w:val="005C7D66"/>
    <w:rsid w:val="005D00C6"/>
    <w:rsid w:val="005D330B"/>
    <w:rsid w:val="0060677F"/>
    <w:rsid w:val="00607C8A"/>
    <w:rsid w:val="00607CE0"/>
    <w:rsid w:val="006127FE"/>
    <w:rsid w:val="006160DC"/>
    <w:rsid w:val="00616A9D"/>
    <w:rsid w:val="006250F2"/>
    <w:rsid w:val="006256EB"/>
    <w:rsid w:val="0062787F"/>
    <w:rsid w:val="00632705"/>
    <w:rsid w:val="006377D8"/>
    <w:rsid w:val="006442A4"/>
    <w:rsid w:val="0067031D"/>
    <w:rsid w:val="00671796"/>
    <w:rsid w:val="006741B3"/>
    <w:rsid w:val="006844A5"/>
    <w:rsid w:val="006925B8"/>
    <w:rsid w:val="006B2399"/>
    <w:rsid w:val="006B2EA5"/>
    <w:rsid w:val="006C54C0"/>
    <w:rsid w:val="006D3E74"/>
    <w:rsid w:val="006D7718"/>
    <w:rsid w:val="006F35BE"/>
    <w:rsid w:val="006F6F37"/>
    <w:rsid w:val="006F74C2"/>
    <w:rsid w:val="00703219"/>
    <w:rsid w:val="00706D94"/>
    <w:rsid w:val="00715DEF"/>
    <w:rsid w:val="0074544B"/>
    <w:rsid w:val="00746A53"/>
    <w:rsid w:val="00750F21"/>
    <w:rsid w:val="00764140"/>
    <w:rsid w:val="007703A0"/>
    <w:rsid w:val="00782444"/>
    <w:rsid w:val="007847D7"/>
    <w:rsid w:val="00797A6C"/>
    <w:rsid w:val="007B0638"/>
    <w:rsid w:val="007B427C"/>
    <w:rsid w:val="007B5316"/>
    <w:rsid w:val="007C01C5"/>
    <w:rsid w:val="007C085B"/>
    <w:rsid w:val="007C63D5"/>
    <w:rsid w:val="007E0DF8"/>
    <w:rsid w:val="007E2D02"/>
    <w:rsid w:val="007E4787"/>
    <w:rsid w:val="008050A5"/>
    <w:rsid w:val="008105A5"/>
    <w:rsid w:val="00815E3B"/>
    <w:rsid w:val="00816E81"/>
    <w:rsid w:val="00821B74"/>
    <w:rsid w:val="008266AA"/>
    <w:rsid w:val="0082788D"/>
    <w:rsid w:val="008322B4"/>
    <w:rsid w:val="00842677"/>
    <w:rsid w:val="0084300F"/>
    <w:rsid w:val="00843997"/>
    <w:rsid w:val="008507C9"/>
    <w:rsid w:val="00854A54"/>
    <w:rsid w:val="008572B9"/>
    <w:rsid w:val="008650B2"/>
    <w:rsid w:val="00865D0E"/>
    <w:rsid w:val="00883F1D"/>
    <w:rsid w:val="008873E6"/>
    <w:rsid w:val="00890C15"/>
    <w:rsid w:val="00893A52"/>
    <w:rsid w:val="008951D8"/>
    <w:rsid w:val="00896E12"/>
    <w:rsid w:val="008A3B96"/>
    <w:rsid w:val="008A7572"/>
    <w:rsid w:val="008A7B3B"/>
    <w:rsid w:val="008C5FB4"/>
    <w:rsid w:val="008D0899"/>
    <w:rsid w:val="008F24E7"/>
    <w:rsid w:val="008F4B33"/>
    <w:rsid w:val="00911E77"/>
    <w:rsid w:val="00924E74"/>
    <w:rsid w:val="009326CC"/>
    <w:rsid w:val="0093328D"/>
    <w:rsid w:val="00937007"/>
    <w:rsid w:val="009411F8"/>
    <w:rsid w:val="00955C82"/>
    <w:rsid w:val="00955D97"/>
    <w:rsid w:val="00961CB1"/>
    <w:rsid w:val="00966F77"/>
    <w:rsid w:val="0097147A"/>
    <w:rsid w:val="00977D50"/>
    <w:rsid w:val="0098234E"/>
    <w:rsid w:val="0098562F"/>
    <w:rsid w:val="00990165"/>
    <w:rsid w:val="009953BB"/>
    <w:rsid w:val="00995DA7"/>
    <w:rsid w:val="009A0C7F"/>
    <w:rsid w:val="009C2B17"/>
    <w:rsid w:val="009C70FF"/>
    <w:rsid w:val="009C7405"/>
    <w:rsid w:val="009D0CE7"/>
    <w:rsid w:val="009D19F2"/>
    <w:rsid w:val="009E2ED3"/>
    <w:rsid w:val="009E408C"/>
    <w:rsid w:val="009E49FE"/>
    <w:rsid w:val="009E5D93"/>
    <w:rsid w:val="009E6191"/>
    <w:rsid w:val="009E6DE2"/>
    <w:rsid w:val="00A00DCF"/>
    <w:rsid w:val="00A06772"/>
    <w:rsid w:val="00A06904"/>
    <w:rsid w:val="00A130B4"/>
    <w:rsid w:val="00A15EE3"/>
    <w:rsid w:val="00A20022"/>
    <w:rsid w:val="00A25454"/>
    <w:rsid w:val="00A26A62"/>
    <w:rsid w:val="00A31C71"/>
    <w:rsid w:val="00A40C8C"/>
    <w:rsid w:val="00A5331C"/>
    <w:rsid w:val="00A54AC5"/>
    <w:rsid w:val="00A61732"/>
    <w:rsid w:val="00A62DB7"/>
    <w:rsid w:val="00A65DBD"/>
    <w:rsid w:val="00A66102"/>
    <w:rsid w:val="00A728AE"/>
    <w:rsid w:val="00A809CB"/>
    <w:rsid w:val="00A84BE7"/>
    <w:rsid w:val="00A87F30"/>
    <w:rsid w:val="00AA08E5"/>
    <w:rsid w:val="00AA22A6"/>
    <w:rsid w:val="00AA23B7"/>
    <w:rsid w:val="00AA2DA4"/>
    <w:rsid w:val="00AA4592"/>
    <w:rsid w:val="00AB1AB8"/>
    <w:rsid w:val="00AB5B86"/>
    <w:rsid w:val="00AB5EBF"/>
    <w:rsid w:val="00AB7055"/>
    <w:rsid w:val="00AC0222"/>
    <w:rsid w:val="00AC1FCA"/>
    <w:rsid w:val="00AC4E53"/>
    <w:rsid w:val="00AD19E7"/>
    <w:rsid w:val="00AD5938"/>
    <w:rsid w:val="00AD7207"/>
    <w:rsid w:val="00AE0CC0"/>
    <w:rsid w:val="00AE6AD4"/>
    <w:rsid w:val="00AE6F9E"/>
    <w:rsid w:val="00AF5765"/>
    <w:rsid w:val="00AF72E5"/>
    <w:rsid w:val="00B00802"/>
    <w:rsid w:val="00B01A4E"/>
    <w:rsid w:val="00B04385"/>
    <w:rsid w:val="00B1227E"/>
    <w:rsid w:val="00B1441A"/>
    <w:rsid w:val="00B153C4"/>
    <w:rsid w:val="00B201B6"/>
    <w:rsid w:val="00B24ABA"/>
    <w:rsid w:val="00B24CAB"/>
    <w:rsid w:val="00B41708"/>
    <w:rsid w:val="00B50D68"/>
    <w:rsid w:val="00B641F8"/>
    <w:rsid w:val="00B66BC5"/>
    <w:rsid w:val="00B74657"/>
    <w:rsid w:val="00B8540E"/>
    <w:rsid w:val="00B9094D"/>
    <w:rsid w:val="00BA0747"/>
    <w:rsid w:val="00BB3774"/>
    <w:rsid w:val="00BB4C9F"/>
    <w:rsid w:val="00BB67E6"/>
    <w:rsid w:val="00BB7704"/>
    <w:rsid w:val="00BC102A"/>
    <w:rsid w:val="00BD1468"/>
    <w:rsid w:val="00BD1A81"/>
    <w:rsid w:val="00BD724A"/>
    <w:rsid w:val="00BE260E"/>
    <w:rsid w:val="00BE600E"/>
    <w:rsid w:val="00BF5D16"/>
    <w:rsid w:val="00C06AB3"/>
    <w:rsid w:val="00C13E77"/>
    <w:rsid w:val="00C143FC"/>
    <w:rsid w:val="00C1735D"/>
    <w:rsid w:val="00C1759C"/>
    <w:rsid w:val="00C258CF"/>
    <w:rsid w:val="00C265F0"/>
    <w:rsid w:val="00C40B29"/>
    <w:rsid w:val="00C42B9E"/>
    <w:rsid w:val="00C47342"/>
    <w:rsid w:val="00C47DB7"/>
    <w:rsid w:val="00C503D0"/>
    <w:rsid w:val="00C50CD1"/>
    <w:rsid w:val="00C5776B"/>
    <w:rsid w:val="00C61818"/>
    <w:rsid w:val="00C73F43"/>
    <w:rsid w:val="00C81D3E"/>
    <w:rsid w:val="00C854D9"/>
    <w:rsid w:val="00C85C5C"/>
    <w:rsid w:val="00C915A0"/>
    <w:rsid w:val="00C95E49"/>
    <w:rsid w:val="00C96041"/>
    <w:rsid w:val="00CA3368"/>
    <w:rsid w:val="00CA4F03"/>
    <w:rsid w:val="00CB18F9"/>
    <w:rsid w:val="00CB25F0"/>
    <w:rsid w:val="00CB625B"/>
    <w:rsid w:val="00CB6F9D"/>
    <w:rsid w:val="00CF10F0"/>
    <w:rsid w:val="00CF6618"/>
    <w:rsid w:val="00CF7885"/>
    <w:rsid w:val="00D02BA8"/>
    <w:rsid w:val="00D10E76"/>
    <w:rsid w:val="00D147A1"/>
    <w:rsid w:val="00D24885"/>
    <w:rsid w:val="00D25F64"/>
    <w:rsid w:val="00D4681F"/>
    <w:rsid w:val="00D515F5"/>
    <w:rsid w:val="00D655DF"/>
    <w:rsid w:val="00D7322E"/>
    <w:rsid w:val="00D75214"/>
    <w:rsid w:val="00D75712"/>
    <w:rsid w:val="00D77A28"/>
    <w:rsid w:val="00D8123B"/>
    <w:rsid w:val="00D82888"/>
    <w:rsid w:val="00D91302"/>
    <w:rsid w:val="00D91CA2"/>
    <w:rsid w:val="00D93821"/>
    <w:rsid w:val="00D93A05"/>
    <w:rsid w:val="00D96032"/>
    <w:rsid w:val="00DB7D72"/>
    <w:rsid w:val="00DC2FF6"/>
    <w:rsid w:val="00DC3D55"/>
    <w:rsid w:val="00DC5E91"/>
    <w:rsid w:val="00DD0534"/>
    <w:rsid w:val="00DD2999"/>
    <w:rsid w:val="00DD31F8"/>
    <w:rsid w:val="00DE44CF"/>
    <w:rsid w:val="00DE5054"/>
    <w:rsid w:val="00DE7DCC"/>
    <w:rsid w:val="00DF6134"/>
    <w:rsid w:val="00DF6150"/>
    <w:rsid w:val="00DF71B3"/>
    <w:rsid w:val="00DF7E19"/>
    <w:rsid w:val="00E04122"/>
    <w:rsid w:val="00E0463B"/>
    <w:rsid w:val="00E0466C"/>
    <w:rsid w:val="00E04DCE"/>
    <w:rsid w:val="00E05318"/>
    <w:rsid w:val="00E11AF2"/>
    <w:rsid w:val="00E167EC"/>
    <w:rsid w:val="00E36A1A"/>
    <w:rsid w:val="00E421ED"/>
    <w:rsid w:val="00E4246F"/>
    <w:rsid w:val="00E42BF0"/>
    <w:rsid w:val="00E45C00"/>
    <w:rsid w:val="00E51EB6"/>
    <w:rsid w:val="00E528BA"/>
    <w:rsid w:val="00E57952"/>
    <w:rsid w:val="00E60D07"/>
    <w:rsid w:val="00E647B7"/>
    <w:rsid w:val="00E87192"/>
    <w:rsid w:val="00E960DD"/>
    <w:rsid w:val="00EA45EF"/>
    <w:rsid w:val="00EA73B6"/>
    <w:rsid w:val="00EB5280"/>
    <w:rsid w:val="00EB549D"/>
    <w:rsid w:val="00EB6B12"/>
    <w:rsid w:val="00EB6D46"/>
    <w:rsid w:val="00EC4148"/>
    <w:rsid w:val="00EE201D"/>
    <w:rsid w:val="00EF1A91"/>
    <w:rsid w:val="00EF27D5"/>
    <w:rsid w:val="00EF510C"/>
    <w:rsid w:val="00EF7DBC"/>
    <w:rsid w:val="00F134C5"/>
    <w:rsid w:val="00F14B64"/>
    <w:rsid w:val="00F155BB"/>
    <w:rsid w:val="00F2312E"/>
    <w:rsid w:val="00F235EE"/>
    <w:rsid w:val="00F26A41"/>
    <w:rsid w:val="00F26CAB"/>
    <w:rsid w:val="00F33A72"/>
    <w:rsid w:val="00F36124"/>
    <w:rsid w:val="00F8075F"/>
    <w:rsid w:val="00F92428"/>
    <w:rsid w:val="00F935C7"/>
    <w:rsid w:val="00F9465B"/>
    <w:rsid w:val="00F96EE3"/>
    <w:rsid w:val="00FA6560"/>
    <w:rsid w:val="00FB013A"/>
    <w:rsid w:val="00FB4E56"/>
    <w:rsid w:val="00FB6A48"/>
    <w:rsid w:val="00FC6067"/>
    <w:rsid w:val="00FC70B4"/>
    <w:rsid w:val="00FC7A9D"/>
    <w:rsid w:val="00FD3EF3"/>
    <w:rsid w:val="00FD4B29"/>
    <w:rsid w:val="00FE1065"/>
    <w:rsid w:val="00FE1A7F"/>
    <w:rsid w:val="00FE2099"/>
    <w:rsid w:val="00FE79D9"/>
    <w:rsid w:val="00FF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88A31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link w:val="berschrift1Zchn"/>
    <w:qFormat/>
    <w:rsid w:val="007B427C"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rsid w:val="007B427C"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rsid w:val="007B427C"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rsid w:val="007B427C"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rsid w:val="007B427C"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rsid w:val="007B427C"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rsid w:val="007B427C"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rsid w:val="007B427C"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rsid w:val="007B427C"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basedOn w:val="Absatz-Standardschriftart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link w:val="berschrift1ArialZchn"/>
    <w:rsid w:val="00911E77"/>
    <w:rPr>
      <w:rFonts w:ascii="Arial" w:hAnsi="Arial" w:cs="Arial"/>
      <w:sz w:val="28"/>
      <w:szCs w:val="28"/>
    </w:rPr>
  </w:style>
  <w:style w:type="paragraph" w:customStyle="1" w:styleId="Arial">
    <w:name w:val="Arial"/>
    <w:basedOn w:val="berschrift1Arial"/>
    <w:rsid w:val="00A06772"/>
    <w:pPr>
      <w:numPr>
        <w:numId w:val="0"/>
      </w:numPr>
    </w:pPr>
    <w:rPr>
      <w:b w:val="0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rsid w:val="00FC7A9D"/>
    <w:rPr>
      <w:rFonts w:ascii="Futura Bold" w:hAnsi="Futura Bold"/>
      <w:b/>
      <w:kern w:val="28"/>
      <w:sz w:val="24"/>
      <w:lang w:val="de-CH" w:eastAsia="de-DE" w:bidi="ar-SA"/>
    </w:rPr>
  </w:style>
  <w:style w:type="character" w:customStyle="1" w:styleId="berschrift2Zchn">
    <w:name w:val="Überschrift 2 Zchn"/>
    <w:basedOn w:val="Absatz-Standardschriftart"/>
    <w:link w:val="berschrift2"/>
    <w:rsid w:val="00FC7A9D"/>
    <w:rPr>
      <w:rFonts w:ascii="Futura Bold" w:hAnsi="Futura Bold"/>
      <w:b/>
      <w:lang w:val="de-CH" w:eastAsia="de-DE" w:bidi="ar-SA"/>
    </w:rPr>
  </w:style>
  <w:style w:type="character" w:customStyle="1" w:styleId="berschrift1ArialZchn">
    <w:name w:val="Überschrift 1 + Arial Zchn"/>
    <w:aliases w:val="14 pt Zchn,Vor:  24 pt Zchn,Nach:  6 pt Zchn"/>
    <w:basedOn w:val="berschrift1Zchn"/>
    <w:link w:val="berschrift1Arial"/>
    <w:rsid w:val="008507C9"/>
    <w:rPr>
      <w:rFonts w:ascii="Arial" w:hAnsi="Arial" w:cs="Arial"/>
      <w:b/>
      <w:kern w:val="28"/>
      <w:sz w:val="28"/>
      <w:szCs w:val="28"/>
      <w:lang w:val="de-CH" w:eastAsia="de-DE" w:bidi="ar-SA"/>
    </w:rPr>
  </w:style>
  <w:style w:type="paragraph" w:styleId="Listenabsatz">
    <w:name w:val="List Paragraph"/>
    <w:basedOn w:val="Standard"/>
    <w:uiPriority w:val="34"/>
    <w:qFormat/>
    <w:rsid w:val="00E11A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sid w:val="0009302E"/>
    <w:pPr>
      <w:overflowPunct w:val="0"/>
      <w:autoSpaceDE w:val="0"/>
      <w:autoSpaceDN w:val="0"/>
      <w:adjustRightInd w:val="0"/>
      <w:textAlignment w:val="baseline"/>
    </w:pPr>
    <w:rPr>
      <w:rFonts w:ascii="Futura Book" w:hAnsi="Futura Book"/>
    </w:rPr>
  </w:style>
  <w:style w:type="paragraph" w:styleId="berschrift1">
    <w:name w:val="heading 1"/>
    <w:basedOn w:val="Standard"/>
    <w:next w:val="Standard"/>
    <w:link w:val="berschrift1Zchn"/>
    <w:qFormat/>
    <w:rsid w:val="007B427C"/>
    <w:pPr>
      <w:keepNext/>
      <w:numPr>
        <w:numId w:val="1"/>
      </w:numPr>
      <w:spacing w:before="240"/>
      <w:outlineLvl w:val="0"/>
    </w:pPr>
    <w:rPr>
      <w:rFonts w:ascii="Futura Bold" w:hAnsi="Futura Bold"/>
      <w:b/>
      <w:kern w:val="28"/>
      <w:sz w:val="24"/>
      <w:lang w:val="de-CH"/>
    </w:rPr>
  </w:style>
  <w:style w:type="paragraph" w:styleId="berschrift2">
    <w:name w:val="heading 2"/>
    <w:basedOn w:val="Standard"/>
    <w:next w:val="Standard"/>
    <w:link w:val="berschrift2Zchn"/>
    <w:qFormat/>
    <w:rsid w:val="007B427C"/>
    <w:pPr>
      <w:keepNext/>
      <w:numPr>
        <w:ilvl w:val="1"/>
        <w:numId w:val="1"/>
      </w:numPr>
      <w:spacing w:before="240" w:after="60"/>
      <w:outlineLvl w:val="1"/>
    </w:pPr>
    <w:rPr>
      <w:rFonts w:ascii="Futura Bold" w:hAnsi="Futura Bold"/>
      <w:b/>
      <w:lang w:val="de-CH"/>
    </w:rPr>
  </w:style>
  <w:style w:type="paragraph" w:styleId="berschrift3">
    <w:name w:val="heading 3"/>
    <w:basedOn w:val="Standard"/>
    <w:next w:val="Standard"/>
    <w:qFormat/>
    <w:rsid w:val="007B427C"/>
    <w:pPr>
      <w:keepNext/>
      <w:numPr>
        <w:ilvl w:val="2"/>
        <w:numId w:val="1"/>
      </w:numPr>
      <w:spacing w:before="240" w:after="60"/>
      <w:outlineLvl w:val="2"/>
    </w:pPr>
    <w:rPr>
      <w:rFonts w:ascii="Futura Bold" w:hAnsi="Futura Bold"/>
      <w:b/>
      <w:sz w:val="24"/>
    </w:rPr>
  </w:style>
  <w:style w:type="paragraph" w:styleId="berschrift4">
    <w:name w:val="heading 4"/>
    <w:basedOn w:val="Standard"/>
    <w:next w:val="Standard"/>
    <w:qFormat/>
    <w:rsid w:val="007B427C"/>
    <w:pPr>
      <w:keepNext/>
      <w:numPr>
        <w:ilvl w:val="3"/>
        <w:numId w:val="1"/>
      </w:numPr>
      <w:spacing w:before="240" w:after="60"/>
      <w:outlineLvl w:val="3"/>
    </w:pPr>
    <w:rPr>
      <w:rFonts w:ascii="Futura Bold" w:hAnsi="Futura Bold"/>
      <w:b/>
      <w:sz w:val="24"/>
    </w:rPr>
  </w:style>
  <w:style w:type="paragraph" w:styleId="berschrift5">
    <w:name w:val="heading 5"/>
    <w:basedOn w:val="Standard"/>
    <w:next w:val="Standard"/>
    <w:qFormat/>
    <w:rsid w:val="007B427C"/>
    <w:pPr>
      <w:numPr>
        <w:ilvl w:val="4"/>
        <w:numId w:val="1"/>
      </w:numPr>
      <w:spacing w:before="240" w:after="60"/>
      <w:outlineLvl w:val="4"/>
    </w:pPr>
    <w:rPr>
      <w:rFonts w:ascii="Futura Bold" w:hAnsi="Futura Bold"/>
      <w:b/>
      <w:sz w:val="22"/>
    </w:rPr>
  </w:style>
  <w:style w:type="paragraph" w:styleId="berschrift6">
    <w:name w:val="heading 6"/>
    <w:basedOn w:val="Standard"/>
    <w:next w:val="Standard"/>
    <w:qFormat/>
    <w:rsid w:val="007B427C"/>
    <w:pPr>
      <w:numPr>
        <w:ilvl w:val="5"/>
        <w:numId w:val="1"/>
      </w:numPr>
      <w:spacing w:before="240" w:after="60"/>
      <w:outlineLvl w:val="5"/>
    </w:pPr>
    <w:rPr>
      <w:rFonts w:ascii="Futura Bold" w:hAnsi="Futura Bold"/>
      <w:b/>
      <w:sz w:val="22"/>
    </w:rPr>
  </w:style>
  <w:style w:type="paragraph" w:styleId="berschrift7">
    <w:name w:val="heading 7"/>
    <w:basedOn w:val="Standard"/>
    <w:next w:val="Standard"/>
    <w:qFormat/>
    <w:rsid w:val="007B427C"/>
    <w:pPr>
      <w:numPr>
        <w:ilvl w:val="6"/>
        <w:numId w:val="1"/>
      </w:numPr>
      <w:spacing w:before="240" w:after="60"/>
      <w:outlineLvl w:val="6"/>
    </w:pPr>
    <w:rPr>
      <w:rFonts w:ascii="Futura Bold" w:hAnsi="Futura Bold"/>
      <w:b/>
    </w:rPr>
  </w:style>
  <w:style w:type="paragraph" w:styleId="berschrift8">
    <w:name w:val="heading 8"/>
    <w:basedOn w:val="Standard"/>
    <w:next w:val="Standard"/>
    <w:qFormat/>
    <w:rsid w:val="007B427C"/>
    <w:pPr>
      <w:numPr>
        <w:ilvl w:val="7"/>
        <w:numId w:val="1"/>
      </w:numPr>
      <w:spacing w:before="240" w:after="60"/>
      <w:outlineLvl w:val="7"/>
    </w:pPr>
    <w:rPr>
      <w:rFonts w:ascii="Futura Bold" w:hAnsi="Futura Bold"/>
      <w:b/>
    </w:rPr>
  </w:style>
  <w:style w:type="paragraph" w:styleId="berschrift9">
    <w:name w:val="heading 9"/>
    <w:basedOn w:val="Standard"/>
    <w:next w:val="Standard"/>
    <w:qFormat/>
    <w:rsid w:val="007B427C"/>
    <w:pPr>
      <w:numPr>
        <w:ilvl w:val="8"/>
        <w:numId w:val="1"/>
      </w:numPr>
      <w:spacing w:before="240" w:after="60"/>
      <w:outlineLvl w:val="8"/>
    </w:pPr>
    <w:rPr>
      <w:rFonts w:ascii="Futura Bold" w:hAnsi="Futura Bold"/>
      <w:b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E2D02"/>
    <w:pPr>
      <w:pBdr>
        <w:bottom w:val="single" w:sz="6" w:space="4" w:color="auto"/>
      </w:pBdr>
      <w:tabs>
        <w:tab w:val="center" w:pos="4819"/>
        <w:tab w:val="right" w:pos="9356"/>
      </w:tabs>
      <w:spacing w:after="480"/>
    </w:pPr>
    <w:rPr>
      <w:rFonts w:ascii="Arial" w:hAnsi="Arial"/>
      <w:sz w:val="16"/>
    </w:rPr>
  </w:style>
  <w:style w:type="paragraph" w:styleId="Fuzeile">
    <w:name w:val="footer"/>
    <w:basedOn w:val="Standard"/>
    <w:rsid w:val="007E2D02"/>
    <w:pPr>
      <w:pBdr>
        <w:top w:val="single" w:sz="6" w:space="4" w:color="auto"/>
      </w:pBdr>
      <w:tabs>
        <w:tab w:val="center" w:pos="4536"/>
        <w:tab w:val="right" w:pos="9356"/>
      </w:tabs>
    </w:pPr>
    <w:rPr>
      <w:rFonts w:ascii="Arial" w:hAnsi="Arial"/>
      <w:sz w:val="16"/>
    </w:rPr>
  </w:style>
  <w:style w:type="character" w:styleId="Seitenzahl">
    <w:name w:val="page number"/>
    <w:basedOn w:val="Absatz-Standardschriftart"/>
    <w:rsid w:val="00215FD4"/>
    <w:rPr>
      <w:rFonts w:ascii="Arial" w:hAnsi="Arial"/>
      <w:sz w:val="16"/>
    </w:rPr>
  </w:style>
  <w:style w:type="paragraph" w:styleId="Dokumentstruktur">
    <w:name w:val="Document Map"/>
    <w:basedOn w:val="Standard"/>
    <w:semiHidden/>
    <w:rsid w:val="00FC6067"/>
    <w:pPr>
      <w:shd w:val="clear" w:color="auto" w:fill="000080"/>
    </w:pPr>
    <w:rPr>
      <w:rFonts w:ascii="Tahoma" w:hAnsi="Tahoma" w:cs="Tahoma"/>
    </w:rPr>
  </w:style>
  <w:style w:type="paragraph" w:styleId="Sprechblasentext">
    <w:name w:val="Balloon Text"/>
    <w:basedOn w:val="Standard"/>
    <w:semiHidden/>
    <w:rsid w:val="008266AA"/>
    <w:rPr>
      <w:rFonts w:ascii="Tahoma" w:hAnsi="Tahoma" w:cs="Tahoma"/>
      <w:sz w:val="16"/>
      <w:szCs w:val="16"/>
    </w:rPr>
  </w:style>
  <w:style w:type="paragraph" w:customStyle="1" w:styleId="berschrift1Arial">
    <w:name w:val="Überschrift 1 + Arial"/>
    <w:aliases w:val="14 pt,Vor:  24 pt,Nach:  6 pt"/>
    <w:basedOn w:val="berschrift1"/>
    <w:link w:val="berschrift1ArialZchn"/>
    <w:rsid w:val="00911E77"/>
    <w:rPr>
      <w:rFonts w:ascii="Arial" w:hAnsi="Arial" w:cs="Arial"/>
      <w:sz w:val="28"/>
      <w:szCs w:val="28"/>
    </w:rPr>
  </w:style>
  <w:style w:type="paragraph" w:customStyle="1" w:styleId="Arial">
    <w:name w:val="Arial"/>
    <w:basedOn w:val="berschrift1Arial"/>
    <w:rsid w:val="00A06772"/>
    <w:pPr>
      <w:numPr>
        <w:numId w:val="0"/>
      </w:numPr>
    </w:pPr>
    <w:rPr>
      <w:b w:val="0"/>
      <w:sz w:val="22"/>
      <w:szCs w:val="22"/>
    </w:rPr>
  </w:style>
  <w:style w:type="character" w:customStyle="1" w:styleId="berschrift1Zchn">
    <w:name w:val="Überschrift 1 Zchn"/>
    <w:basedOn w:val="Absatz-Standardschriftart"/>
    <w:link w:val="berschrift1"/>
    <w:rsid w:val="00FC7A9D"/>
    <w:rPr>
      <w:rFonts w:ascii="Futura Bold" w:hAnsi="Futura Bold"/>
      <w:b/>
      <w:kern w:val="28"/>
      <w:sz w:val="24"/>
      <w:lang w:val="de-CH" w:eastAsia="de-DE" w:bidi="ar-SA"/>
    </w:rPr>
  </w:style>
  <w:style w:type="character" w:customStyle="1" w:styleId="berschrift2Zchn">
    <w:name w:val="Überschrift 2 Zchn"/>
    <w:basedOn w:val="Absatz-Standardschriftart"/>
    <w:link w:val="berschrift2"/>
    <w:rsid w:val="00FC7A9D"/>
    <w:rPr>
      <w:rFonts w:ascii="Futura Bold" w:hAnsi="Futura Bold"/>
      <w:b/>
      <w:lang w:val="de-CH" w:eastAsia="de-DE" w:bidi="ar-SA"/>
    </w:rPr>
  </w:style>
  <w:style w:type="character" w:customStyle="1" w:styleId="berschrift1ArialZchn">
    <w:name w:val="Überschrift 1 + Arial Zchn"/>
    <w:aliases w:val="14 pt Zchn,Vor:  24 pt Zchn,Nach:  6 pt Zchn"/>
    <w:basedOn w:val="berschrift1Zchn"/>
    <w:link w:val="berschrift1Arial"/>
    <w:rsid w:val="008507C9"/>
    <w:rPr>
      <w:rFonts w:ascii="Arial" w:hAnsi="Arial" w:cs="Arial"/>
      <w:b/>
      <w:kern w:val="28"/>
      <w:sz w:val="28"/>
      <w:szCs w:val="28"/>
      <w:lang w:val="de-CH" w:eastAsia="de-DE" w:bidi="ar-SA"/>
    </w:rPr>
  </w:style>
  <w:style w:type="paragraph" w:styleId="Listenabsatz">
    <w:name w:val="List Paragraph"/>
    <w:basedOn w:val="Standard"/>
    <w:uiPriority w:val="34"/>
    <w:qFormat/>
    <w:rsid w:val="00E11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javascript:ClickThumbnail(49)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Vorlagen2000\Personal\Beurteilung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0b7c0ee-3576-43d0-9e55-03f5be085a10">YKPC3DE6RDZ7-339-27</_dlc_DocId>
    <_dlc_DocIdUrl xmlns="a0b7c0ee-3576-43d0-9e55-03f5be085a10">
      <Url>http://point/websites/Intranet/themen/mitarbeitergespräche/_layouts/DocIdRedir.aspx?ID=YKPC3DE6RDZ7-339-27</Url>
      <Description>YKPC3DE6RDZ7-339-27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23F7F592DC859498225E301A31BA521" ma:contentTypeVersion="2" ma:contentTypeDescription="Ein neues Dokument erstellen." ma:contentTypeScope="" ma:versionID="826a13d79a827585c75f643bc841514a">
  <xsd:schema xmlns:xsd="http://www.w3.org/2001/XMLSchema" xmlns:xs="http://www.w3.org/2001/XMLSchema" xmlns:p="http://schemas.microsoft.com/office/2006/metadata/properties" xmlns:ns2="a0b7c0ee-3576-43d0-9e55-03f5be085a10" targetNamespace="http://schemas.microsoft.com/office/2006/metadata/properties" ma:root="true" ma:fieldsID="f729a8bf8ae4fd104d7528264305a2d0" ns2:_="">
    <xsd:import namespace="a0b7c0ee-3576-43d0-9e55-03f5be085a1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7c0ee-3576-43d0-9e55-03f5be085a1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2FE22-8902-48BE-A91B-3D4C00383B16}"/>
</file>

<file path=customXml/itemProps2.xml><?xml version="1.0" encoding="utf-8"?>
<ds:datastoreItem xmlns:ds="http://schemas.openxmlformats.org/officeDocument/2006/customXml" ds:itemID="{1DB82C82-EF6F-42B8-860A-C6903DAA68F7}"/>
</file>

<file path=customXml/itemProps3.xml><?xml version="1.0" encoding="utf-8"?>
<ds:datastoreItem xmlns:ds="http://schemas.openxmlformats.org/officeDocument/2006/customXml" ds:itemID="{3CB3FBAB-D298-4801-8EE3-A0729E088E86}"/>
</file>

<file path=customXml/itemProps4.xml><?xml version="1.0" encoding="utf-8"?>
<ds:datastoreItem xmlns:ds="http://schemas.openxmlformats.org/officeDocument/2006/customXml" ds:itemID="{E601137B-EFEB-45E4-8014-83E4CDB0C244}"/>
</file>

<file path=customXml/itemProps5.xml><?xml version="1.0" encoding="utf-8"?>
<ds:datastoreItem xmlns:ds="http://schemas.openxmlformats.org/officeDocument/2006/customXml" ds:itemID="{7E96F3DF-26E8-4695-A4A2-7A627210CD8F}"/>
</file>

<file path=docProps/app.xml><?xml version="1.0" encoding="utf-8"?>
<Properties xmlns="http://schemas.openxmlformats.org/officeDocument/2006/extended-properties" xmlns:vt="http://schemas.openxmlformats.org/officeDocument/2006/docPropsVTypes">
  <Template>Beurteilung.dot</Template>
  <TotalTime>0</TotalTime>
  <Pages>2</Pages>
  <Words>162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Beurteilung</vt:lpstr>
    </vt:vector>
  </TitlesOfParts>
  <Company>eC4u IT Solutions AG</Company>
  <LinksUpToDate>false</LinksUpToDate>
  <CharactersWithSpaces>1187</CharactersWithSpaces>
  <SharedDoc>false</SharedDoc>
  <HLinks>
    <vt:vector size="6" baseType="variant">
      <vt:variant>
        <vt:i4>786434</vt:i4>
      </vt:variant>
      <vt:variant>
        <vt:i4>0</vt:i4>
      </vt:variant>
      <vt:variant>
        <vt:i4>0</vt:i4>
      </vt:variant>
      <vt:variant>
        <vt:i4>5</vt:i4>
      </vt:variant>
      <vt:variant>
        <vt:lpwstr>javascript:ClickThumbnail(49)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Beurteilung</dc:title>
  <dc:subject>Qualifikation</dc:subject>
  <dc:creator>Gregor Bublitz</dc:creator>
  <cp:keywords>Qualifikation Mitarbeiter Beurteilung</cp:keywords>
  <cp:lastModifiedBy>Birgit Gutzer</cp:lastModifiedBy>
  <cp:revision>8</cp:revision>
  <cp:lastPrinted>2012-08-17T14:20:00Z</cp:lastPrinted>
  <dcterms:created xsi:type="dcterms:W3CDTF">2013-10-24T06:26:00Z</dcterms:created>
  <dcterms:modified xsi:type="dcterms:W3CDTF">2014-02-18T14:08:00Z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0x010100C23F7F592DC859498225E301A31BA521</vt:lpwstr>
  </property>
  <property fmtid="{D5CDD505-2E9C-101B-9397-08002B2CF9AE}" pid="3" name="_dlc_DocIdItemGuid">
    <vt:lpwstr>76b849ba-9236-493f-bb4e-43cf3b219f81</vt:lpwstr>
  </property>
</Properties>
</file>